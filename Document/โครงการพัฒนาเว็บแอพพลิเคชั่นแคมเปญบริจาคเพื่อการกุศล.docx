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5DD9" w14:textId="77777777" w:rsidR="00C157E1" w:rsidRPr="00C157E1" w:rsidRDefault="00C157E1" w:rsidP="00C157E1">
      <w:pPr>
        <w:rPr>
          <w:rFonts w:ascii="TH SarabunPSK" w:hAnsi="TH SarabunPSK" w:cs="TH SarabunPSK"/>
          <w:cs/>
        </w:rPr>
      </w:pPr>
    </w:p>
    <w:p w14:paraId="43A6F0D3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7671A1D2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2DD52F2E4C7844F2A90D223EEC164A37"/>
        </w:placeholder>
      </w:sdtPr>
      <w:sdtEndPr>
        <w:rPr>
          <w:b/>
          <w:bCs/>
          <w:sz w:val="96"/>
          <w:szCs w:val="96"/>
        </w:rPr>
      </w:sdtEndPr>
      <w:sdtContent>
        <w:p w14:paraId="0059E6F6" w14:textId="3CFF5320" w:rsidR="00C157E1" w:rsidRPr="00DD7079" w:rsidRDefault="009C64B3" w:rsidP="00C157E1">
          <w:pPr>
            <w:jc w:val="right"/>
            <w:rPr>
              <w:rFonts w:ascii="TH SarabunPSK" w:hAnsi="TH SarabunPSK" w:cs="TH SarabunPSK"/>
              <w:b/>
              <w:bCs/>
              <w:sz w:val="96"/>
              <w:szCs w:val="96"/>
            </w:rPr>
          </w:pPr>
          <w:r w:rsidRPr="00DD7079">
            <w:rPr>
              <w:rFonts w:ascii="TH SarabunPSK" w:hAnsi="TH SarabunPSK" w:cs="TH SarabunPSK"/>
              <w:b/>
              <w:bCs/>
              <w:sz w:val="96"/>
              <w:szCs w:val="96"/>
              <w:cs/>
            </w:rPr>
            <w:t>โครงการพัฒนาเว็บแอพพลิเคชั่นแคมเปญบริจาคเพื่อการกุศล</w:t>
          </w:r>
        </w:p>
      </w:sdtContent>
    </w:sdt>
    <w:p w14:paraId="13FE0D9D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145CF3E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173BA" wp14:editId="592193BD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5CE3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4D0527FB" w14:textId="7B8A2E34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150E67ACD57A496F8AC18B4DCE0A8799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2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B35AA6">
            <w:rPr>
              <w:rFonts w:ascii="TH SarabunPSK" w:hAnsi="TH SarabunPSK" w:cs="TH SarabunPSK"/>
              <w:sz w:val="56"/>
              <w:szCs w:val="56"/>
            </w:rPr>
            <w:t>0</w:t>
          </w:r>
        </w:sdtContent>
      </w:sdt>
    </w:p>
    <w:p w14:paraId="59DBB662" w14:textId="5E273F15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F6A0F5CB4C884497B8E9A88756E7CB9D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01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/0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/2023</w:t>
          </w:r>
        </w:sdtContent>
      </w:sdt>
    </w:p>
    <w:p w14:paraId="4DE0E3F7" w14:textId="4B562E32" w:rsidR="00726F5F" w:rsidRDefault="00C157E1" w:rsidP="00726F5F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90AE331FC16042FF8D960BB865292011"/>
        </w:placeholder>
      </w:sdtPr>
      <w:sdtContent>
        <w:p w14:paraId="72801018" w14:textId="4A842A43" w:rsidR="00726F5F" w:rsidRPr="004B65D2" w:rsidRDefault="00726F5F" w:rsidP="00726F5F">
          <w:pPr>
            <w:jc w:val="right"/>
            <w:rPr>
              <w:rFonts w:ascii="TH SarabunPSK" w:hAnsi="TH SarabunPSK" w:cs="TH SarabunPSK"/>
              <w:color w:val="0D0D0D" w:themeColor="text1" w:themeTint="F2"/>
              <w:sz w:val="52"/>
              <w:szCs w:val="52"/>
              <w:cs/>
            </w:rPr>
          </w:pP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3AA87A2" wp14:editId="7F0DB51E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529590</wp:posOffset>
                    </wp:positionV>
                    <wp:extent cx="3098800" cy="164465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8800" cy="164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8CE1D8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นายเฉลิมชัย กำลังเดช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6320502363</w:t>
                                </w:r>
                              </w:p>
                              <w:p w14:paraId="18C0F1B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นายชนกานต์ ศรีศรุติพร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6320502371 </w:t>
                                </w:r>
                              </w:p>
                              <w:p w14:paraId="3D05AF94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นายกฤชกรณ์ ขวัญยืน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6020551750 </w:t>
                                </w:r>
                              </w:p>
                              <w:p w14:paraId="1E2DA02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AA8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1.2pt;margin-top:41.7pt;width:244pt;height:12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" filled="f" stroked="f">
                    <v:textbox>
                      <w:txbxContent>
                        <w:p w14:paraId="558CE1D8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นายเฉลิมชัย กำลังเดช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6320502363</w:t>
                          </w:r>
                        </w:p>
                        <w:p w14:paraId="18C0F1B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นายชนกานต์ ศรีศรุติพร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6320502371 </w:t>
                          </w:r>
                        </w:p>
                        <w:p w14:paraId="3D05AF94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นายกฤชกรณ์ ขวัญยืน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6020551750 </w:t>
                          </w:r>
                        </w:p>
                        <w:p w14:paraId="1E2DA02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1EBA146" wp14:editId="6F47ABF4">
                    <wp:simplePos x="0" y="0"/>
                    <wp:positionH relativeFrom="margin">
                      <wp:posOffset>3096883</wp:posOffset>
                    </wp:positionH>
                    <wp:positionV relativeFrom="paragraph">
                      <wp:posOffset>518878</wp:posOffset>
                    </wp:positionV>
                    <wp:extent cx="2689225" cy="144780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9225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186905FB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นายพีรวัส วงศ์เมฆ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6320501596</w:t>
                                </w:r>
                              </w:p>
                              <w:p w14:paraId="1017395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นายธิติพนธ์ สว่างศรี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6320501588 </w:t>
                                </w:r>
                              </w:p>
                              <w:p w14:paraId="65FF7933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นายนิภัทร์ ใจซื่อ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6120501720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BA146" id="_x0000_s1027" type="#_x0000_t202" style="position:absolute;left:0;text-align:left;margin-left:243.85pt;margin-top:40.85pt;width:211.75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" filled="f" stroked="f">
                    <v:textbox>
                      <w:txbxContent>
                        <w:p w14:paraId="186905FB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นายพีรวัส วงศ์เมฆ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6320501596</w:t>
                          </w:r>
                        </w:p>
                        <w:p w14:paraId="1017395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นายธิติพนธ์ สว่างศรี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6320501588 </w:t>
                          </w:r>
                        </w:p>
                        <w:p w14:paraId="65FF7933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นายนิภัทร์ ใจซื่อ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6120501720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B65D2">
            <w:rPr>
              <w:rFonts w:ascii="TH SarabunPSK" w:hAnsi="TH SarabunPSK" w:cs="TH SarabunPSK" w:hint="cs"/>
              <w:color w:val="0D0D0D" w:themeColor="text1" w:themeTint="F2"/>
              <w:sz w:val="52"/>
              <w:szCs w:val="52"/>
              <w:cs/>
            </w:rPr>
            <w:t>กลุ่มที่ 3</w:t>
          </w:r>
        </w:p>
        <w:p w14:paraId="7CD1D34A" w14:textId="50172F86" w:rsidR="00086F1C" w:rsidRDefault="00000000" w:rsidP="000945D4">
          <w:pPr>
            <w:jc w:val="right"/>
            <w:rPr>
              <w:rFonts w:ascii="TH SarabunPSK" w:hAnsi="TH SarabunPSK" w:cs="TH SarabunPSK"/>
              <w:sz w:val="56"/>
              <w:szCs w:val="56"/>
            </w:rPr>
            <w:sectPr w:rsidR="00086F1C"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</w:sdtContent>
    </w:sdt>
    <w:p w14:paraId="5AF7183A" w14:textId="77777777" w:rsidR="00C157E1" w:rsidRDefault="00FC1070" w:rsidP="00FC10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-90883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6E3CA8" w14:textId="1CE0535C" w:rsidR="00A05157" w:rsidRPr="00E45E37" w:rsidRDefault="00A05157">
          <w:pPr>
            <w:pStyle w:val="TOCHeading"/>
            <w:rPr>
              <w:rFonts w:ascii="TH SarabunPSK" w:hAnsi="TH SarabunPSK" w:cs="TH SarabunPSK"/>
              <w:b/>
              <w:bCs/>
              <w:color w:val="000000" w:themeColor="text1"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b/>
              <w:bCs/>
              <w:color w:val="000000" w:themeColor="text1"/>
              <w:sz w:val="28"/>
              <w:szCs w:val="28"/>
            </w:rPr>
            <w:t>Contents</w:t>
          </w:r>
        </w:p>
        <w:p w14:paraId="1B698AFD" w14:textId="75793975" w:rsidR="00A50EA6" w:rsidRPr="00E45E37" w:rsidRDefault="00A05157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begin"/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instrText xml:space="preserve"> TOC \o "1-3" \h \z \u </w:instrText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separate"/>
          </w:r>
          <w:hyperlink w:anchor="_Toc12795259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บทนำ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5BCC4" w14:textId="600D3035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วัตถุประสงค์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76F29" w14:textId="7EAD57D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หลักการและเหตุผล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6E6F" w14:textId="01B5A553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นิยามศัพท์และตัวย่อ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596F" w14:textId="3905776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F19C" w14:textId="39B85EEE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คุณลักษณะทั่วไป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B1EF" w14:textId="41E24D5A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383" w14:textId="19D930A8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คุณลักษณะของผู้ใช้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C938" w14:textId="0B7B1881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คุณสมบัติของระบบ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B3EC4" w14:textId="0539050A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ข้อจำกัด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39B60" w14:textId="7572D82C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ข้อกำหนดความต้องการ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C983B" w14:textId="017FDD89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ข้อกำหนดส่วนต่อประสานภายนอก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8C78D" w14:textId="5A1C6635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3.1.1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ส่วนต่อประสานกับผู้ใช้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6E4D" w14:textId="5AFF5C68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ส่วนต่อประสานของฮาร์ดแวร์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04009" w14:textId="4B49E9D4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ส่วนต่อประสานของซอฟต์แวร์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7EB9" w14:textId="1FEC6E56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ส่วนต่อประสานทางการสื่อสาร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B56CC" w14:textId="70313945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B6E9" w14:textId="5E0E469F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Non-functional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EEA93" w14:textId="09E76801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4.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แผนภาพการวิเคราะห์ระบบ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9F2C1" w14:textId="0D1C2B91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5.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ภาคผนวก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3A5ABA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23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DF3C" w14:textId="0D929894" w:rsidR="00A05157" w:rsidRDefault="00A05157">
          <w:r w:rsidRPr="00E45E37">
            <w:rPr>
              <w:rFonts w:ascii="TH SarabunPSK" w:hAnsi="TH SarabunPSK" w:cs="TH SarabunPSK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4694588" w14:textId="77777777" w:rsidR="00F72DC6" w:rsidRDefault="00F72DC6" w:rsidP="00FC107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3A608C11" w14:textId="77777777" w:rsidR="00482DDE" w:rsidRDefault="00482DD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LightList"/>
        <w:tblpPr w:leftFromText="180" w:rightFromText="180" w:vertAnchor="text" w:horzAnchor="margin" w:tblpXSpec="center" w:tblpY="762"/>
        <w:tblW w:w="9260" w:type="dxa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524"/>
      </w:tblGrid>
      <w:tr w:rsidR="00B30152" w14:paraId="003BBA56" w14:textId="77777777" w:rsidTr="00B30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7B98FEB" w14:textId="77777777" w:rsidR="00B30152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lastRenderedPageBreak/>
              <w:t>Version Number</w:t>
            </w:r>
          </w:p>
        </w:tc>
        <w:tc>
          <w:tcPr>
            <w:tcW w:w="2303" w:type="dxa"/>
          </w:tcPr>
          <w:p w14:paraId="74D2E62A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53" w:type="dxa"/>
          </w:tcPr>
          <w:p w14:paraId="59D4C824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524" w:type="dxa"/>
          </w:tcPr>
          <w:p w14:paraId="530EF78D" w14:textId="77777777" w:rsidR="00B30152" w:rsidRDefault="00B30152" w:rsidP="00B3015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B30152" w14:paraId="753AAFFC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682E1E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4DBDE334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08C233D7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07/02/2023</w:t>
            </w:r>
          </w:p>
        </w:tc>
        <w:tc>
          <w:tcPr>
            <w:tcW w:w="2524" w:type="dxa"/>
          </w:tcPr>
          <w:p w14:paraId="1D4B8504" w14:textId="77777777" w:rsidR="00B30152" w:rsidRPr="006D3177" w:rsidRDefault="00B30152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เขียนบทนำ และคุณลักษณะทั่วไป</w:t>
            </w:r>
          </w:p>
        </w:tc>
      </w:tr>
      <w:tr w:rsidR="00B30152" w14:paraId="4EB1AB46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77E45F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.0.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4EF277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59B8A1F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12/02/2023</w:t>
            </w:r>
          </w:p>
        </w:tc>
        <w:tc>
          <w:tcPr>
            <w:tcW w:w="2524" w:type="dxa"/>
          </w:tcPr>
          <w:p w14:paraId="1B2B29F9" w14:textId="77777777" w:rsidR="00B30152" w:rsidRPr="006D3177" w:rsidRDefault="00B30152" w:rsidP="00B301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61F5FEBC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ข้อกำหนดความต้องการ</w:t>
            </w:r>
          </w:p>
          <w:p w14:paraId="353A64DD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ภาคผนวก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Gantt Chart</w:t>
            </w:r>
          </w:p>
          <w:p w14:paraId="1C3C41B6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</w:tc>
      </w:tr>
      <w:tr w:rsidR="00B30152" w14:paraId="23EC21FA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11047333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C42C0A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6ADA6488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21</w:t>
            </w: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/02/2023</w:t>
            </w:r>
          </w:p>
        </w:tc>
        <w:tc>
          <w:tcPr>
            <w:tcW w:w="2524" w:type="dxa"/>
          </w:tcPr>
          <w:p w14:paraId="2AA13011" w14:textId="77777777" w:rsidR="00B30152" w:rsidRPr="006D3177" w:rsidRDefault="006C4A31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32CB5280" w14:textId="77777777" w:rsidR="006C4A31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แก้ไขคุณลักษณะทั่วไป</w:t>
            </w:r>
          </w:p>
          <w:p w14:paraId="0AB9D665" w14:textId="77777777" w:rsidR="007374CB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="00956C36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ความต้องการแบบ </w:t>
            </w:r>
            <w:r w:rsidR="00956C36"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1554C94B" w14:textId="77777777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  <w:p w14:paraId="574F9AA2" w14:textId="5E02068C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แก้ไขส่วนต่อประสานซอฟต์แวร์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ER-Diagram</w:t>
            </w:r>
          </w:p>
        </w:tc>
      </w:tr>
      <w:tr w:rsidR="00B30152" w14:paraId="536E8FC8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4E0479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2.0.0</w:t>
            </w:r>
          </w:p>
        </w:tc>
        <w:tc>
          <w:tcPr>
            <w:tcW w:w="2303" w:type="dxa"/>
          </w:tcPr>
          <w:p w14:paraId="1B27488B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4D16CA6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01/03/2023</w:t>
            </w:r>
          </w:p>
        </w:tc>
        <w:tc>
          <w:tcPr>
            <w:tcW w:w="2524" w:type="dxa"/>
          </w:tcPr>
          <w:p w14:paraId="6062F13B" w14:textId="77777777" w:rsidR="00825FA3" w:rsidRPr="006D3177" w:rsidRDefault="00825FA3" w:rsidP="00825FA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00E064DE" w14:textId="315A6296" w:rsidR="00B30152" w:rsidRPr="006D3177" w:rsidRDefault="009A7AEB" w:rsidP="00F31CAF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แก้ไขคุณลักษณะของผู้ใช</w:t>
            </w:r>
            <w:r w:rsidR="0076288E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้งาน</w:t>
            </w:r>
          </w:p>
          <w:p w14:paraId="2140C477" w14:textId="77777777" w:rsidR="007A5AE6" w:rsidRPr="006D3177" w:rsidRDefault="007A5AE6" w:rsidP="007A5AE6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แก้ไขความต้องการแบบ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0DB27121" w14:textId="77777777" w:rsidR="00F31CAF" w:rsidRDefault="000273A4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Pr="000273A4">
              <w:rPr>
                <w:rFonts w:ascii="TH SarabunPSK" w:hAnsi="TH SarabunPSK" w:cs="TH SarabunPSK"/>
                <w:sz w:val="28"/>
                <w:szCs w:val="28"/>
                <w:cs/>
              </w:rPr>
              <w:t>ส่วนต่อประสานกับผู้ใช้</w:t>
            </w:r>
          </w:p>
          <w:p w14:paraId="7A811653" w14:textId="77777777" w:rsidR="008B5831" w:rsidRDefault="008B5831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28"/>
                <w:szCs w:val="28"/>
              </w:rPr>
              <w:t>Dataflow Diagram</w:t>
            </w:r>
          </w:p>
          <w:p w14:paraId="7E606779" w14:textId="1B003C57" w:rsidR="00C1534F" w:rsidRPr="000273A4" w:rsidRDefault="00C1534F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28"/>
                <w:szCs w:val="28"/>
              </w:rPr>
              <w:t>ER diagram</w:t>
            </w:r>
          </w:p>
        </w:tc>
      </w:tr>
    </w:tbl>
    <w:p w14:paraId="3FBBD9A2" w14:textId="14F900EF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p w14:paraId="2C5231F2" w14:textId="161D264A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D9DD808" w14:textId="77777777" w:rsidR="0076217A" w:rsidRPr="00454ACF" w:rsidRDefault="0076217A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852E7C1" w14:textId="4F5628F7" w:rsidR="00FC1070" w:rsidRPr="00454ACF" w:rsidRDefault="00A05157" w:rsidP="00A05157">
      <w:pPr>
        <w:pStyle w:val="Heading1"/>
        <w:rPr>
          <w:b/>
          <w:bCs/>
          <w:color w:val="000000" w:themeColor="text1"/>
        </w:rPr>
      </w:pPr>
      <w:bookmarkStart w:id="0" w:name="_Toc127952595"/>
      <w:r w:rsidRPr="00454ACF">
        <w:rPr>
          <w:b/>
          <w:bCs/>
          <w:color w:val="000000" w:themeColor="text1"/>
        </w:rPr>
        <w:lastRenderedPageBreak/>
        <w:t xml:space="preserve">1. </w:t>
      </w:r>
      <w:r w:rsidR="00F72DC6" w:rsidRPr="00454ACF">
        <w:rPr>
          <w:rFonts w:hint="cs"/>
          <w:b/>
          <w:bCs/>
          <w:color w:val="000000" w:themeColor="text1"/>
          <w:cs/>
        </w:rPr>
        <w:t>บทนำ</w:t>
      </w:r>
      <w:bookmarkEnd w:id="0"/>
      <w:r w:rsidR="009D1EA7" w:rsidRPr="00454ACF">
        <w:rPr>
          <w:b/>
          <w:bCs/>
          <w:color w:val="000000" w:themeColor="text1"/>
        </w:rPr>
        <w:t xml:space="preserve"> </w:t>
      </w:r>
    </w:p>
    <w:p w14:paraId="4F91C4F5" w14:textId="18590270" w:rsidR="00F72DC6" w:rsidRDefault="00A05157" w:rsidP="00A05157">
      <w:pPr>
        <w:pStyle w:val="Heading2"/>
      </w:pPr>
      <w:bookmarkStart w:id="1" w:name="_Toc127952596"/>
      <w:r>
        <w:t xml:space="preserve">1.1 </w:t>
      </w:r>
      <w:r w:rsidR="00F72DC6">
        <w:rPr>
          <w:rFonts w:hint="cs"/>
          <w:cs/>
        </w:rPr>
        <w:t>วัตถุประสงค์</w:t>
      </w:r>
      <w:bookmarkEnd w:id="1"/>
    </w:p>
    <w:sdt>
      <w:sdtPr>
        <w:rPr>
          <w:rFonts w:hint="cs"/>
          <w:cs/>
        </w:rPr>
        <w:id w:val="-1623533790"/>
        <w:placeholder>
          <w:docPart w:val="5ABA5E9CEA804B8A9569C7E7AFE102DD"/>
        </w:placeholder>
      </w:sdtPr>
      <w:sdtContent>
        <w:sdt>
          <w:sdtPr>
            <w:rPr>
              <w:rFonts w:hint="cs"/>
              <w:cs/>
            </w:rPr>
            <w:id w:val="-990938687"/>
            <w:placeholder>
              <w:docPart w:val="0DC43E29A78B4E98858330F10E8C9B5A"/>
            </w:placeholder>
          </w:sdtPr>
          <w:sdtContent>
            <w:p w14:paraId="44C8CE99" w14:textId="77777777" w:rsidR="004C04B7" w:rsidRDefault="004C04B7" w:rsidP="00875E62">
              <w:r>
                <w:rPr>
                  <w:cs/>
                </w:rPr>
                <w:tab/>
              </w:r>
              <w:r w:rsidR="0026228B">
                <w:rPr>
                  <w:rFonts w:hint="cs"/>
                  <w:cs/>
                </w:rPr>
                <w:t>1.1.2. เอกสารฉบับนี้จัดทำขึ้นเพื่อเป็น</w:t>
              </w:r>
              <w:r w:rsidR="0026228B" w:rsidRPr="0026228B">
                <w:rPr>
                  <w:rFonts w:cs="TH SarabunPSK"/>
                  <w:cs/>
                </w:rPr>
                <w:t>ข้อกําหนดความต้องการของระบบ</w:t>
              </w:r>
              <w:r w:rsidR="00D0186F">
                <w:rPr>
                  <w:rFonts w:cs="TH SarabunPSK" w:hint="cs"/>
                  <w:cs/>
                </w:rPr>
                <w:t>ให้กับโครงการ</w:t>
              </w:r>
            </w:p>
            <w:p w14:paraId="575256DA" w14:textId="66AAACA1" w:rsidR="00A570FB" w:rsidRDefault="004C04B7" w:rsidP="00875E62">
              <w:r>
                <w:rPr>
                  <w:cs/>
                </w:rPr>
                <w:tab/>
              </w:r>
              <w:r w:rsidR="00A570FB">
                <w:rPr>
                  <w:rFonts w:cs="TH SarabunPSK" w:hint="cs"/>
                  <w:cs/>
                </w:rPr>
                <w:t>1.2.2. เอกสารฉบับนี้นั้นจัดทำขึ้นให้กับ นักพัฒนา และผู้บริหารโครงการได้เข้าใจถึงความต้องการของ</w:t>
              </w:r>
              <w:r>
                <w:rPr>
                  <w:rFonts w:cs="TH SarabunPSK"/>
                  <w:cs/>
                </w:rPr>
                <w:tab/>
              </w:r>
              <w:r>
                <w:rPr>
                  <w:rFonts w:cs="TH SarabunPSK" w:hint="cs"/>
                  <w:cs/>
                </w:rPr>
                <w:t xml:space="preserve">         </w:t>
              </w:r>
              <w:r w:rsidR="00A570FB">
                <w:rPr>
                  <w:rFonts w:cs="TH SarabunPSK" w:hint="cs"/>
                  <w:cs/>
                </w:rPr>
                <w:t>ระบบใน</w:t>
              </w:r>
              <w:r w:rsidR="001842D0">
                <w:rPr>
                  <w:rFonts w:cs="TH SarabunPSK" w:hint="cs"/>
                  <w:cs/>
                </w:rPr>
                <w:t>แบบต่าง</w:t>
              </w:r>
              <w:r w:rsidR="001842D0">
                <w:rPr>
                  <w:rFonts w:cs="TH SarabunPSK"/>
                  <w:cs/>
                </w:rPr>
                <w:tab/>
              </w:r>
            </w:p>
          </w:sdtContent>
        </w:sdt>
      </w:sdtContent>
    </w:sdt>
    <w:p w14:paraId="2C591143" w14:textId="29BF39FC" w:rsidR="00875E62" w:rsidRDefault="00A05157" w:rsidP="00A05157">
      <w:pPr>
        <w:pStyle w:val="Heading2"/>
      </w:pPr>
      <w:bookmarkStart w:id="2" w:name="_Toc127952597"/>
      <w:r>
        <w:t xml:space="preserve">1.2 </w:t>
      </w:r>
      <w:r w:rsidR="00875E62">
        <w:rPr>
          <w:rFonts w:hint="cs"/>
          <w:cs/>
        </w:rPr>
        <w:t>หลักการและเหตุผล</w:t>
      </w:r>
      <w:bookmarkEnd w:id="2"/>
    </w:p>
    <w:sdt>
      <w:sdtPr>
        <w:rPr>
          <w:rFonts w:hint="cs"/>
          <w:cs/>
        </w:rPr>
        <w:id w:val="1565299111"/>
        <w:placeholder>
          <w:docPart w:val="90DBA769846C4A469A9DA3FF3991D13A"/>
        </w:placeholder>
      </w:sdtPr>
      <w:sdtContent>
        <w:p w14:paraId="27FEAD40" w14:textId="2F7C5489" w:rsidR="00B73348" w:rsidRPr="00FB0F46" w:rsidRDefault="00FB0F46" w:rsidP="00E765F7">
          <w:r>
            <w:rPr>
              <w:cs/>
            </w:rPr>
            <w:tab/>
          </w:r>
          <w:r w:rsidR="00DD188F">
            <w:rPr>
              <w:rFonts w:hint="cs"/>
              <w:cs/>
            </w:rPr>
            <w:t>การบริจาคนั้นถือเป็นหนึ่งในประเพณีการทำบุญอย่างหนึ่งที่</w:t>
          </w:r>
          <w:r w:rsidR="00944561">
            <w:rPr>
              <w:rFonts w:hint="cs"/>
              <w:cs/>
            </w:rPr>
            <w:t>ซึ่ง</w:t>
          </w:r>
          <w:r w:rsidR="00DD188F">
            <w:rPr>
              <w:rFonts w:hint="cs"/>
              <w:cs/>
            </w:rPr>
            <w:t>อยู่</w:t>
          </w:r>
          <w:r w:rsidR="007B0B69">
            <w:rPr>
              <w:rFonts w:hint="cs"/>
              <w:cs/>
            </w:rPr>
            <w:t>คู่</w:t>
          </w:r>
          <w:r w:rsidR="00DD188F">
            <w:rPr>
              <w:rFonts w:hint="cs"/>
              <w:cs/>
            </w:rPr>
            <w:t>กับสังคมไทยมาอย่างช้านาน</w:t>
          </w:r>
          <w:r w:rsidR="00094978">
            <w:rPr>
              <w:rFonts w:hint="cs"/>
              <w:cs/>
            </w:rPr>
            <w:t xml:space="preserve"> </w:t>
          </w:r>
          <w:r w:rsidR="00DD188F">
            <w:rPr>
              <w:rFonts w:hint="cs"/>
              <w:cs/>
            </w:rPr>
            <w:t>อันซึ่งแสดงถึงน้ำใจอันประเสริ</w:t>
          </w:r>
          <w:r w:rsidR="00DD188F" w:rsidRPr="00DD188F">
            <w:rPr>
              <w:rFonts w:cs="TH SarabunPSK"/>
              <w:cs/>
            </w:rPr>
            <w:t>ฐ</w:t>
          </w:r>
          <w:r w:rsidR="00DD188F">
            <w:rPr>
              <w:rFonts w:cs="TH SarabunPSK" w:hint="cs"/>
              <w:cs/>
            </w:rPr>
            <w:t>ของผู้ให้ ไปจนถึง</w:t>
          </w:r>
          <w:r w:rsidR="00367AA4">
            <w:rPr>
              <w:rFonts w:cs="TH SarabunPSK" w:hint="cs"/>
              <w:cs/>
            </w:rPr>
            <w:t xml:space="preserve">ความสุขใจของผู้รับ </w:t>
          </w:r>
          <w:r w:rsidR="006A2FED">
            <w:rPr>
              <w:rFonts w:cs="TH SarabunPSK" w:hint="cs"/>
              <w:cs/>
            </w:rPr>
            <w:t>ในไทยนั้นการบริจาคถือว่าพบเห็นได้ทั่วไปตามองค์กร หรือแคมเปญต่างๆที่จัดขึ้</w:t>
          </w:r>
          <w:r w:rsidR="002E735B">
            <w:rPr>
              <w:rFonts w:cs="TH SarabunPSK" w:hint="cs"/>
              <w:cs/>
            </w:rPr>
            <w:t xml:space="preserve">นตามวาระโอกาสต่างๆ </w:t>
          </w:r>
          <w:r w:rsidR="00573262">
            <w:rPr>
              <w:rFonts w:cs="TH SarabunPSK" w:hint="cs"/>
              <w:cs/>
            </w:rPr>
            <w:t>ซึ่งในหลายครั้งนั้นการประชาสัมพันธ์ตลอดจนช่องทางในการบริจาคนั้นไม่ทั่วถึงเท่าที่ควร</w:t>
          </w:r>
          <w:r w:rsidR="00D5590D">
            <w:rPr>
              <w:rFonts w:cs="TH SarabunPSK" w:hint="cs"/>
              <w:cs/>
            </w:rPr>
            <w:t xml:space="preserve"> </w:t>
          </w:r>
        </w:p>
        <w:p w14:paraId="482E4877" w14:textId="1A68192C" w:rsidR="00BF46D8" w:rsidRPr="00A11F57" w:rsidRDefault="00B73348" w:rsidP="00A11F57">
          <w:pPr>
            <w:rPr>
              <w:rFonts w:cs="TH SarabunPSK"/>
            </w:rPr>
          </w:pPr>
          <w:r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ผู้จัดทำเล็งเห็นถึง</w:t>
          </w:r>
          <w:r w:rsidR="00DB69C6">
            <w:rPr>
              <w:rFonts w:cs="TH SarabunPSK" w:hint="cs"/>
              <w:cs/>
            </w:rPr>
            <w:t>ปัญหาในข้างต้นจึงได้</w:t>
          </w:r>
          <w:r w:rsidR="005E3337">
            <w:rPr>
              <w:rFonts w:cs="TH SarabunPSK" w:hint="cs"/>
              <w:cs/>
            </w:rPr>
            <w:t>จัดทำโครงการ</w:t>
          </w:r>
          <w:r w:rsidR="00E42E68" w:rsidRPr="00E42E68">
            <w:rPr>
              <w:rFonts w:cs="TH SarabunPSK"/>
              <w:cs/>
            </w:rPr>
            <w:t>การพัฒนาเว็บแอพพลิเคชั่นแคมเปญบริจาคเพื่อการกุศล</w:t>
          </w:r>
          <w:r w:rsidR="00080C67">
            <w:rPr>
              <w:rFonts w:cs="TH SarabunPSK" w:hint="cs"/>
              <w:cs/>
            </w:rPr>
            <w:t xml:space="preserve"> ที่ซึ่งจะเป็นแพล็ตฟอร์มออนไลน์ที่ให้ผู้บริจา</w:t>
          </w:r>
          <w:r w:rsidR="00A90F8F">
            <w:rPr>
              <w:rFonts w:cs="TH SarabunPSK" w:hint="cs"/>
              <w:cs/>
            </w:rPr>
            <w:t>คและผู้เปิดรับบริจาคนั้น</w:t>
          </w:r>
          <w:r w:rsidR="003A615A">
            <w:rPr>
              <w:rFonts w:cs="TH SarabunPSK" w:hint="cs"/>
              <w:cs/>
            </w:rPr>
            <w:t>สามารถสื่อสารกันได้อย่างไร้รอยต่อ</w:t>
          </w:r>
          <w:r w:rsidR="002C282D">
            <w:rPr>
              <w:rFonts w:cs="TH SarabunPSK" w:hint="cs"/>
              <w:cs/>
            </w:rPr>
            <w:t xml:space="preserve"> </w:t>
          </w:r>
          <w:r w:rsidR="009E529D">
            <w:rPr>
              <w:rFonts w:cs="TH SarabunPSK" w:hint="cs"/>
              <w:cs/>
            </w:rPr>
            <w:t>อันช่วยกันแก้ไขปัญหา</w:t>
          </w:r>
          <w:r w:rsidR="00F56FAC">
            <w:rPr>
              <w:rFonts w:cs="TH SarabunPSK" w:hint="cs"/>
              <w:cs/>
            </w:rPr>
            <w:t>การ</w:t>
          </w:r>
          <w:r w:rsidR="009E529D">
            <w:rPr>
              <w:rFonts w:cs="TH SarabunPSK" w:hint="cs"/>
              <w:cs/>
            </w:rPr>
            <w:t>ขาดช่องทางการสื่อสาร ตลอดไปจนถึง</w:t>
          </w:r>
          <w:r w:rsidR="00203270">
            <w:rPr>
              <w:rFonts w:cs="TH SarabunPSK" w:hint="cs"/>
              <w:cs/>
            </w:rPr>
            <w:t>ผู้บริจาค</w:t>
          </w:r>
          <w:r w:rsidR="00AD5FC1">
            <w:rPr>
              <w:rFonts w:cs="TH SarabunPSK" w:hint="cs"/>
              <w:cs/>
            </w:rPr>
            <w:t>นั้นสามารถบริจาค</w:t>
          </w:r>
          <w:r w:rsidR="006A240D">
            <w:rPr>
              <w:rFonts w:cs="TH SarabunPSK" w:hint="cs"/>
              <w:cs/>
            </w:rPr>
            <w:t>ได้อย่างสะดวกและรวดเร็ว</w:t>
          </w:r>
          <w:r w:rsidR="0088154B">
            <w:rPr>
              <w:rFonts w:cs="TH SarabunPSK" w:hint="cs"/>
              <w:cs/>
            </w:rPr>
            <w:t xml:space="preserve"> </w:t>
          </w:r>
          <w:r w:rsidR="00BA6AD2">
            <w:rPr>
              <w:rFonts w:cs="TH SarabunPSK" w:hint="cs"/>
              <w:cs/>
            </w:rPr>
            <w:t>โดยเว็บแอพพลิเคชั่นนั้นจะทำงานผ่า</w:t>
          </w:r>
          <w:r w:rsidR="001B42B7">
            <w:rPr>
              <w:rFonts w:cs="TH SarabunPSK" w:hint="cs"/>
              <w:cs/>
            </w:rPr>
            <w:t>นระบบอินเทอร์เน็ต ผู้ใช้สามารถสมัครสมาชิกและเข้าสู่ระบบได้ทั้งในฐานะผู้บริจาคหรือผู้เปิดแคมเปญ</w:t>
          </w:r>
          <w:r w:rsidR="006B3526">
            <w:rPr>
              <w:rFonts w:cs="TH SarabunPSK" w:hint="cs"/>
              <w:cs/>
            </w:rPr>
            <w:t xml:space="preserve">บริจาค </w:t>
          </w:r>
          <w:r w:rsidR="006E732A">
            <w:rPr>
              <w:rFonts w:cs="TH SarabunPSK" w:hint="cs"/>
              <w:cs/>
            </w:rPr>
            <w:t xml:space="preserve">โดยมีระบบ </w:t>
          </w:r>
          <w:r w:rsidR="006E732A">
            <w:rPr>
              <w:rFonts w:cs="TH SarabunPSK"/>
            </w:rPr>
            <w:t xml:space="preserve">story </w:t>
          </w:r>
          <w:r w:rsidR="006E732A">
            <w:rPr>
              <w:rFonts w:cs="TH SarabunPSK" w:hint="cs"/>
              <w:cs/>
            </w:rPr>
            <w:t>ของแคมเปญต่างๆที่ซึ่ง</w:t>
          </w:r>
          <w:r w:rsidR="006175B9">
            <w:rPr>
              <w:rFonts w:cs="TH SarabunPSK" w:hint="cs"/>
              <w:cs/>
            </w:rPr>
            <w:t>สามารถให้ผู้บริจาคนั้นติดตามความเคลื่อนไหวของแคมเปญได้ผ่านทางหน้าเว็บไซต์ตลอดไปจนถึง</w:t>
          </w:r>
          <w:r w:rsidR="00A93601">
            <w:rPr>
              <w:rFonts w:cs="TH SarabunPSK" w:hint="cs"/>
              <w:cs/>
            </w:rPr>
            <w:t>การร่วมบริ</w:t>
          </w:r>
          <w:r w:rsidR="00022635">
            <w:rPr>
              <w:rFonts w:cs="TH SarabunPSK" w:hint="cs"/>
              <w:cs/>
            </w:rPr>
            <w:t>จาคสมทบทุนให้</w:t>
          </w:r>
          <w:r w:rsidR="00141A32">
            <w:rPr>
              <w:rFonts w:cs="TH SarabunPSK" w:hint="cs"/>
              <w:cs/>
            </w:rPr>
            <w:t>แคมเปญได้</w:t>
          </w:r>
          <w:r w:rsidR="001F2CBC">
            <w:rPr>
              <w:rFonts w:cs="TH SarabunPSK" w:hint="cs"/>
              <w:cs/>
            </w:rPr>
            <w:t xml:space="preserve"> </w:t>
          </w:r>
          <w:r w:rsidR="00F95F48">
            <w:rPr>
              <w:rFonts w:cs="TH SarabunPSK" w:hint="cs"/>
              <w:cs/>
            </w:rPr>
            <w:t>ซึ่งช่วยให้ทั้งผู้บริจาคและผู้รับบริจาค</w:t>
          </w:r>
          <w:r w:rsidR="003318EC">
            <w:rPr>
              <w:rFonts w:cs="TH SarabunPSK" w:hint="cs"/>
              <w:cs/>
            </w:rPr>
            <w:t>เกิดความสะดวกสบาย</w:t>
          </w:r>
          <w:r w:rsidR="00C91A84" w:rsidRPr="00C91A84">
            <w:rPr>
              <w:rFonts w:cs="TH SarabunPSK"/>
              <w:cs/>
            </w:rPr>
            <w:t>และส่งเสริมกิจกรรมนี้ให้คงอยู่สืบต่อไป</w:t>
          </w:r>
        </w:p>
      </w:sdtContent>
    </w:sdt>
    <w:p w14:paraId="16B8916D" w14:textId="5EF0163F" w:rsidR="00875E62" w:rsidRDefault="00A05157" w:rsidP="00A05157">
      <w:pPr>
        <w:pStyle w:val="Heading2"/>
      </w:pPr>
      <w:bookmarkStart w:id="3" w:name="_Toc127952598"/>
      <w:r>
        <w:t xml:space="preserve">1.3 </w:t>
      </w:r>
      <w:r w:rsidR="00875E62">
        <w:rPr>
          <w:rFonts w:hint="cs"/>
          <w:cs/>
        </w:rPr>
        <w:t>นิยามศัพท์และตัวย่อ</w:t>
      </w:r>
      <w:bookmarkEnd w:id="3"/>
    </w:p>
    <w:sdt>
      <w:sdtPr>
        <w:rPr>
          <w:rFonts w:cstheme="minorBidi" w:hint="cs"/>
        </w:rPr>
        <w:id w:val="1810903737"/>
        <w:placeholder>
          <w:docPart w:val="52653D7185ED453EA993283DCC810870"/>
        </w:placeholder>
      </w:sdtPr>
      <w:sdtEndPr>
        <w:rPr>
          <w:rFonts w:cstheme="minorHAnsi"/>
        </w:rPr>
      </w:sdtEndPr>
      <w:sdtContent>
        <w:p w14:paraId="41AFBF11" w14:textId="074E0F4D" w:rsidR="00875E62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MVC </w:t>
          </w:r>
          <w:r>
            <w:rPr>
              <w:rFonts w:hint="cs"/>
              <w:cs/>
            </w:rPr>
            <w:t xml:space="preserve">คือ </w:t>
          </w:r>
          <w:r w:rsidRPr="00B84C87">
            <w:t xml:space="preserve">Model View Controller </w:t>
          </w:r>
          <w:r w:rsidRPr="00B84C87">
            <w:rPr>
              <w:cs/>
            </w:rPr>
            <w:t>ใช้เรียกรูปแบบการพัฒนาซอฟต์แวร์ที่มีโครงสร้างซึ่งแบ่งออกมา</w:t>
          </w:r>
        </w:p>
        <w:p w14:paraId="58AD9EEA" w14:textId="0646C0BD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 xml:space="preserve">Framework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ชุดคำสั่ง เครื่องมือ หรือโครงสร้างอย่างใดอย่างหนึ่ง ที่สร้างขึ้นมาเพื่ออำนวยความสะดวกแก่โปรแกรมเมอร์และนักพัฒนา</w:t>
          </w:r>
        </w:p>
        <w:p w14:paraId="5222D8CB" w14:textId="5DC654C5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Web Server </w:t>
          </w:r>
          <w:r w:rsidRPr="00B84C87">
            <w:rPr>
              <w:cs/>
            </w:rPr>
            <w:t xml:space="preserve">คือซอฟต์แวร์และฮาร์ดแวร์ของคอมพิวเตอร์ที่สามารถรับคำขอผ่านทาง </w:t>
          </w:r>
          <w:r w:rsidRPr="00B84C87">
            <w:t xml:space="preserve">HTTP </w:t>
          </w:r>
          <w:r w:rsidRPr="00B84C87">
            <w:rPr>
              <w:cs/>
            </w:rPr>
            <w:t>ซึ่งเป็นโพรโทคอลเครือข่ายที่สร้างขึ้นเพื่อเผยแพร่เนื้อหาของเว็บ</w:t>
          </w:r>
        </w:p>
        <w:p w14:paraId="2D6C9D39" w14:textId="059A3154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>Front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 w:rsidRPr="00B84C87">
            <w:t>End</w:t>
          </w:r>
          <w:r>
            <w:rPr>
              <w:rFonts w:hint="cs"/>
              <w:cs/>
            </w:rPr>
            <w:t xml:space="preserve"> คือ</w:t>
          </w:r>
          <w:r w:rsidRPr="00B84C87">
            <w:t xml:space="preserve"> </w:t>
          </w:r>
          <w:proofErr w:type="gramStart"/>
          <w:r w:rsidRPr="00B84C87">
            <w:rPr>
              <w:cs/>
            </w:rPr>
            <w:t>ส่วนที่สามารถมองเห็นได้ของเว็บไซต์หรือแอปพลิเคชัน</w:t>
          </w:r>
          <w:proofErr w:type="gramEnd"/>
        </w:p>
        <w:p w14:paraId="1CAF0008" w14:textId="5D6F19D6" w:rsidR="00B84C87" w:rsidRPr="00DD4D86" w:rsidRDefault="00B84C87" w:rsidP="009B1FC5">
          <w:pPr>
            <w:pStyle w:val="ListParagraph"/>
            <w:numPr>
              <w:ilvl w:val="0"/>
              <w:numId w:val="13"/>
            </w:numPr>
          </w:pPr>
          <w:r>
            <w:lastRenderedPageBreak/>
            <w:t>Back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>
            <w:t xml:space="preserve">End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ส่วนของการทำงานเบื้องหลังจำพวก ฐานข้อมูลและโครงสร้างพื้นฐาน</w:t>
          </w:r>
        </w:p>
        <w:p w14:paraId="0A3F0F58" w14:textId="0809C43A" w:rsidR="00DD4D86" w:rsidRPr="00DD4D86" w:rsidRDefault="00DD4D86" w:rsidP="009B1FC5">
          <w:pPr>
            <w:pStyle w:val="ListParagraph"/>
            <w:numPr>
              <w:ilvl w:val="0"/>
              <w:numId w:val="13"/>
            </w:numPr>
          </w:pPr>
          <w:r>
            <w:t xml:space="preserve">JSON </w:t>
          </w:r>
          <w:r>
            <w:rPr>
              <w:rFonts w:hint="cs"/>
              <w:cs/>
            </w:rPr>
            <w:t xml:space="preserve">คือ </w:t>
          </w:r>
          <w:r w:rsidRPr="00DD4D86">
            <w:rPr>
              <w:cs/>
            </w:rPr>
            <w:t xml:space="preserve">ฟอร์แมตสำหรับแลกเปลี่ยนข้อมูลคอมพิวเตอร์ ฟอร์แมต </w:t>
          </w:r>
          <w:r w:rsidRPr="00DD4D86">
            <w:t xml:space="preserve">JSON </w:t>
          </w:r>
          <w:r w:rsidRPr="00DD4D86">
            <w:rPr>
              <w:cs/>
            </w:rPr>
            <w:t>นั้นอยู่ในรูปข้อความธรรมดา ที่ทั้งมนุษย์และโปรแกรมคอมพิวเตอร์สามารถอ่านเข้าใจได้</w:t>
          </w:r>
        </w:p>
        <w:p w14:paraId="3497CD4F" w14:textId="02E15AE1" w:rsidR="00CA16C4" w:rsidRDefault="00DD4D86" w:rsidP="00A05157">
          <w:pPr>
            <w:pStyle w:val="ListParagraph"/>
            <w:numPr>
              <w:ilvl w:val="0"/>
              <w:numId w:val="13"/>
            </w:numPr>
          </w:pPr>
          <w:r w:rsidRPr="00DD4D86">
            <w:t xml:space="preserve">CRUD </w:t>
          </w:r>
          <w:r w:rsidRPr="00DD4D86">
            <w:rPr>
              <w:cs/>
            </w:rPr>
            <w:t>คือ แนวคิดพื้นฐานที่ใช้ในการเขียนโปรแกรม หรือเว็บแอพพลิเคชั่น เพื่อบ่งบอกลักษณะการกระทำ (เพิ่ม อ่าน แก้ไข ลบ) ข้อมูลนั้นเอง</w:t>
          </w:r>
        </w:p>
      </w:sdtContent>
    </w:sdt>
    <w:p w14:paraId="224E8D7E" w14:textId="010B7123" w:rsidR="00875E62" w:rsidRDefault="00A05157" w:rsidP="00A05157">
      <w:pPr>
        <w:pStyle w:val="Heading2"/>
      </w:pPr>
      <w:bookmarkStart w:id="4" w:name="_Toc127952599"/>
      <w:r>
        <w:t>1.</w:t>
      </w:r>
      <w:r w:rsidR="00901FB4">
        <w:t>4</w:t>
      </w:r>
      <w:r>
        <w:t xml:space="preserve"> </w:t>
      </w:r>
      <w:r w:rsidR="00875E62">
        <w:rPr>
          <w:rFonts w:hint="cs"/>
          <w:cs/>
        </w:rPr>
        <w:t>ภาพรวม</w:t>
      </w:r>
      <w:bookmarkEnd w:id="4"/>
    </w:p>
    <w:sdt>
      <w:sdtPr>
        <w:rPr>
          <w:rFonts w:hint="cs"/>
        </w:rPr>
        <w:id w:val="-1432346817"/>
        <w:placeholder>
          <w:docPart w:val="5DC8E067D44C4905944B1D0B8C1E9651"/>
        </w:placeholder>
      </w:sdtPr>
      <w:sdtContent>
        <w:p w14:paraId="184BF7DD" w14:textId="68C0A320" w:rsidR="00381636" w:rsidRPr="00B90A74" w:rsidRDefault="0012560F" w:rsidP="0012560F">
          <w:pPr>
            <w:rPr>
              <w:color w:val="000000" w:themeColor="text1"/>
            </w:rPr>
          </w:pPr>
          <w:r w:rsidRPr="00B90A74">
            <w:rPr>
              <w:color w:val="000000" w:themeColor="text1"/>
            </w:rPr>
            <w:tab/>
          </w:r>
          <w:r w:rsidR="00490162" w:rsidRPr="00B90A74">
            <w:rPr>
              <w:rStyle w:val="Heading3Char"/>
              <w:rFonts w:hint="cs"/>
              <w:color w:val="000000" w:themeColor="text1"/>
              <w:cs/>
            </w:rPr>
            <w:t>1.5.1 เอกสารประกอบไปด้วย 5 หัวข้อใหญ่</w:t>
          </w:r>
        </w:p>
        <w:p w14:paraId="494AB529" w14:textId="3A67845F" w:rsidR="004A232E" w:rsidRDefault="004A232E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1.5.1.1 </w:t>
          </w:r>
          <w:r w:rsidR="008D2341">
            <w:rPr>
              <w:rFonts w:hint="cs"/>
              <w:cs/>
            </w:rPr>
            <w:t>หัวข้อ บทนำ เหมาะสำหรับผู้</w:t>
          </w:r>
          <w:r w:rsidR="00071D50">
            <w:rPr>
              <w:rFonts w:hint="cs"/>
              <w:cs/>
            </w:rPr>
            <w:t>ใช้และผู้บริหารโครงการ</w:t>
          </w:r>
        </w:p>
        <w:p w14:paraId="304E069B" w14:textId="7ABD1B86" w:rsidR="00071D50" w:rsidRDefault="00071D5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1.5.1.2 </w:t>
          </w:r>
          <w:r w:rsidR="00536670">
            <w:rPr>
              <w:rFonts w:hint="cs"/>
              <w:cs/>
            </w:rPr>
            <w:t>หัวข้อ คุณลักษณะทั่วไป เหมาะสำหรับผู้พัฒนาและผู้บริหารโครงการ</w:t>
          </w:r>
        </w:p>
        <w:p w14:paraId="43D5E0E3" w14:textId="0DB5B960" w:rsidR="00536670" w:rsidRDefault="0053667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1.5.1.3 หัวข้อ ข้อกำหนดความต้องการ เหมาะสำหรับผู้พัฒนา</w:t>
          </w:r>
        </w:p>
        <w:p w14:paraId="0F956248" w14:textId="277142BE" w:rsidR="003B70F1" w:rsidRDefault="003B70F1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1.5.1.4 หัวข้อ แผนภาพวิเคราะห์ระบบ </w:t>
          </w:r>
          <w:r w:rsidR="00157A6A">
            <w:rPr>
              <w:rFonts w:hint="cs"/>
              <w:cs/>
            </w:rPr>
            <w:t>เหมาะสำหรับผู้พัฒนาและผู้บริหารโครงการ</w:t>
          </w:r>
        </w:p>
        <w:p w14:paraId="3F1A30EA" w14:textId="0C930BEA" w:rsidR="007F5F6D" w:rsidRDefault="007F5F6D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1.5.1.4</w:t>
          </w:r>
          <w:r w:rsidR="000713BF">
            <w:rPr>
              <w:rFonts w:hint="cs"/>
              <w:cs/>
            </w:rPr>
            <w:t xml:space="preserve"> หัว</w:t>
          </w:r>
          <w:r w:rsidR="009C6D99">
            <w:rPr>
              <w:rFonts w:hint="cs"/>
              <w:cs/>
            </w:rPr>
            <w:t>ข้</w:t>
          </w:r>
          <w:r w:rsidR="00367350">
            <w:rPr>
              <w:rFonts w:hint="cs"/>
              <w:cs/>
            </w:rPr>
            <w:t>อ</w:t>
          </w:r>
          <w:r w:rsidR="000713BF">
            <w:rPr>
              <w:rFonts w:hint="cs"/>
              <w:cs/>
            </w:rPr>
            <w:t xml:space="preserve"> ภาคผนวก เหมาะสำหรับผู้บริหารโครงการ</w:t>
          </w:r>
        </w:p>
        <w:p w14:paraId="7516E92D" w14:textId="5C496B52" w:rsidR="00DF3020" w:rsidRDefault="00DF3020" w:rsidP="00D54036"/>
        <w:p w14:paraId="40C9580D" w14:textId="67B3FEC8" w:rsidR="00B61860" w:rsidRDefault="00B61860" w:rsidP="00D54036"/>
        <w:p w14:paraId="7F422322" w14:textId="6E9C6ADF" w:rsidR="00B61860" w:rsidRDefault="00B61860" w:rsidP="00D54036"/>
        <w:p w14:paraId="01BCDDEF" w14:textId="459AC31C" w:rsidR="00B61860" w:rsidRDefault="00B61860" w:rsidP="00D54036"/>
        <w:p w14:paraId="11F73444" w14:textId="539CD61D" w:rsidR="00B61860" w:rsidRDefault="00B61860" w:rsidP="00D54036"/>
        <w:p w14:paraId="42CF0654" w14:textId="77777777" w:rsidR="00B61860" w:rsidRDefault="00B61860" w:rsidP="00D54036"/>
        <w:p w14:paraId="25BBB719" w14:textId="77777777" w:rsidR="00B61860" w:rsidRPr="00D54036" w:rsidRDefault="00000000" w:rsidP="00D54036"/>
      </w:sdtContent>
    </w:sdt>
    <w:p w14:paraId="478452A3" w14:textId="35248C47" w:rsidR="00F72DC6" w:rsidRPr="007B66DD" w:rsidRDefault="00A05157" w:rsidP="00A05157">
      <w:pPr>
        <w:pStyle w:val="Heading1"/>
        <w:rPr>
          <w:b/>
          <w:bCs/>
          <w:color w:val="000000" w:themeColor="text1"/>
        </w:rPr>
      </w:pPr>
      <w:bookmarkStart w:id="5" w:name="_Toc127952600"/>
      <w:r w:rsidRPr="007B66DD">
        <w:rPr>
          <w:b/>
          <w:bCs/>
          <w:color w:val="000000" w:themeColor="text1"/>
        </w:rPr>
        <w:lastRenderedPageBreak/>
        <w:t xml:space="preserve">2. </w:t>
      </w:r>
      <w:r w:rsidR="009360A7" w:rsidRPr="007B66DD">
        <w:rPr>
          <w:rFonts w:hint="cs"/>
          <w:b/>
          <w:bCs/>
          <w:color w:val="000000" w:themeColor="text1"/>
          <w:cs/>
        </w:rPr>
        <w:t>คุณลักษณะทั่วไป</w:t>
      </w:r>
      <w:bookmarkEnd w:id="5"/>
    </w:p>
    <w:p w14:paraId="3A6308BD" w14:textId="512293ED" w:rsidR="000032D2" w:rsidRDefault="00A05157" w:rsidP="00A05157">
      <w:pPr>
        <w:pStyle w:val="Heading2"/>
      </w:pPr>
      <w:bookmarkStart w:id="6" w:name="_Toc127952601"/>
      <w:r>
        <w:t xml:space="preserve">2.1 </w:t>
      </w:r>
      <w:r w:rsidR="000032D2">
        <w:rPr>
          <w:rFonts w:hint="cs"/>
          <w:cs/>
        </w:rPr>
        <w:t>ภาพรวมระบบ</w:t>
      </w:r>
      <w:bookmarkEnd w:id="6"/>
    </w:p>
    <w:sdt>
      <w:sdtPr>
        <w:rPr>
          <w:rFonts w:cstheme="minorHAnsi" w:hint="cs"/>
          <w:color w:val="FF0000"/>
        </w:rPr>
        <w:id w:val="1915352894"/>
        <w:placeholder>
          <w:docPart w:val="C8E24787CFD44B31B2E1BFBC6E62FF34"/>
        </w:placeholder>
      </w:sdtPr>
      <w:sdtEndPr>
        <w:rPr>
          <w:rFonts w:cstheme="minorBidi"/>
          <w:color w:val="auto"/>
        </w:rPr>
      </w:sdtEndPr>
      <w:sdtContent>
        <w:p w14:paraId="40147B2C" w14:textId="14D15E0A" w:rsidR="00D224DA" w:rsidRPr="00843E37" w:rsidRDefault="00EE0039" w:rsidP="00D224DA">
          <w:pPr>
            <w:rPr>
              <w:rFonts w:cstheme="minorHAnsi"/>
              <w:color w:val="FF0000"/>
            </w:rPr>
          </w:pPr>
          <w:r>
            <w:rPr>
              <w:rFonts w:cstheme="minorHAnsi"/>
              <w:color w:val="FF0000"/>
              <w:cs/>
            </w:rPr>
            <w:tab/>
          </w:r>
          <w:r w:rsidR="00A91842" w:rsidRPr="00A91842">
            <w:rPr>
              <w:rFonts w:cs="TH SarabunPSK"/>
              <w:color w:val="000000" w:themeColor="text1"/>
              <w:cs/>
            </w:rPr>
            <w:t>โครงการพัฒนาเว็บแอพพลิเคชั่นแคมเปญบริจาคเพื่อการกุศล</w:t>
          </w:r>
          <w:r w:rsidR="00A91842">
            <w:rPr>
              <w:rFonts w:cs="TH SarabunPSK" w:hint="cs"/>
              <w:color w:val="000000" w:themeColor="text1"/>
              <w:cs/>
            </w:rPr>
            <w:t>เป็นโครงการที่จัดทำขึ้นเพื่อพัฒนาเว็บแอพพลิเคชั่นที่</w:t>
          </w:r>
          <w:r w:rsidR="00593BA3">
            <w:rPr>
              <w:rFonts w:cs="TH SarabunPSK" w:hint="cs"/>
              <w:color w:val="000000" w:themeColor="text1"/>
              <w:cs/>
            </w:rPr>
            <w:t>รองรับผู้ใช้งาน</w:t>
          </w:r>
          <w:r w:rsidR="00D432AA">
            <w:rPr>
              <w:rFonts w:cs="TH SarabunPSK" w:hint="cs"/>
              <w:color w:val="000000" w:themeColor="text1"/>
              <w:cs/>
            </w:rPr>
            <w:t>ให้สามารถบริจาคหรือรับของบริจาคจากแคมเปญ หรือเป็นผู้เปิดแคมเปญในระบบด้วยตนเองได้ ที่ซึ่งแคมเปญจะแบ่งเป็น 2 รูปแบบนั่นคือ แคมเปญรับบริจาคเงิน</w:t>
          </w:r>
          <w:r w:rsidR="00BC32CC">
            <w:rPr>
              <w:rFonts w:cs="TH SarabunPSK" w:hint="cs"/>
              <w:color w:val="000000" w:themeColor="text1"/>
              <w:cs/>
            </w:rPr>
            <w:t xml:space="preserve"> </w:t>
          </w:r>
          <w:r w:rsidR="00D432AA">
            <w:rPr>
              <w:rFonts w:cs="TH SarabunPSK" w:hint="cs"/>
              <w:color w:val="000000" w:themeColor="text1"/>
              <w:cs/>
            </w:rPr>
            <w:t xml:space="preserve">และ แคมเปญบริจาคของ </w:t>
          </w:r>
          <w:r w:rsidR="00DF3745">
            <w:rPr>
              <w:rFonts w:cs="TH SarabunPSK" w:hint="cs"/>
              <w:color w:val="000000" w:themeColor="text1"/>
              <w:cs/>
            </w:rPr>
            <w:t>โดยระบบนั้นจะมีการเก็บ</w:t>
          </w:r>
          <w:r w:rsidR="00F85A36">
            <w:rPr>
              <w:rFonts w:cs="TH SarabunPSK" w:hint="cs"/>
              <w:color w:val="000000" w:themeColor="text1"/>
              <w:cs/>
            </w:rPr>
            <w:t>ข้อมูล</w:t>
          </w:r>
          <w:r w:rsidR="00DF3745">
            <w:rPr>
              <w:rFonts w:cs="TH SarabunPSK" w:hint="cs"/>
              <w:color w:val="000000" w:themeColor="text1"/>
              <w:cs/>
            </w:rPr>
            <w:t xml:space="preserve">บน </w:t>
          </w:r>
          <w:r w:rsidR="00DF3745">
            <w:rPr>
              <w:rFonts w:cs="TH SarabunPSK"/>
              <w:color w:val="000000" w:themeColor="text1"/>
            </w:rPr>
            <w:t xml:space="preserve">database </w:t>
          </w:r>
          <w:r w:rsidR="00DF3745">
            <w:rPr>
              <w:rFonts w:cs="TH SarabunPSK" w:hint="cs"/>
              <w:color w:val="000000" w:themeColor="text1"/>
              <w:cs/>
            </w:rPr>
            <w:t>และให้บริการผ่านระบบอินเทอร์เน็ต</w:t>
          </w:r>
        </w:p>
      </w:sdtContent>
    </w:sdt>
    <w:p w14:paraId="6CC612BC" w14:textId="2F1DB0A2" w:rsidR="000032D2" w:rsidRDefault="00A05157" w:rsidP="00A05157">
      <w:pPr>
        <w:pStyle w:val="Heading2"/>
      </w:pPr>
      <w:bookmarkStart w:id="7" w:name="_Toc127952602"/>
      <w:r>
        <w:t xml:space="preserve">2.2 </w:t>
      </w:r>
      <w:r w:rsidR="000032D2">
        <w:rPr>
          <w:rFonts w:hint="cs"/>
          <w:cs/>
        </w:rPr>
        <w:t>คุณลักษณะของผู้ใช้</w:t>
      </w:r>
      <w:bookmarkEnd w:id="7"/>
    </w:p>
    <w:sdt>
      <w:sdtPr>
        <w:rPr>
          <w:rFonts w:cstheme="minorBidi" w:hint="cs"/>
        </w:rPr>
        <w:id w:val="355242163"/>
        <w:placeholder>
          <w:docPart w:val="C7FFBFFF7EDF493CA8530A2C2B230999"/>
        </w:placeholder>
      </w:sdtPr>
      <w:sdtContent>
        <w:sdt>
          <w:sdtPr>
            <w:rPr>
              <w:rFonts w:cstheme="minorBidi" w:hint="cs"/>
            </w:rPr>
            <w:id w:val="-1424257762"/>
            <w:placeholder>
              <w:docPart w:val="07CFED3C3613419DA9187AAEADBACC2C"/>
            </w:placeholder>
          </w:sdtPr>
          <w:sdtContent>
            <w:p w14:paraId="5DA8F15B" w14:textId="505E75FA" w:rsidR="00D74CC8" w:rsidRDefault="00B16D50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Unknow</w:t>
              </w:r>
              <w:r w:rsidR="00EE52EE">
                <w:t>n</w:t>
              </w:r>
              <w:r>
                <w:t xml:space="preserve"> </w:t>
              </w:r>
              <w:r w:rsidR="00BE33AB">
                <w:t>U</w:t>
              </w:r>
              <w:r>
                <w:t>ser</w:t>
              </w:r>
            </w:p>
            <w:p w14:paraId="225B75F5" w14:textId="06761DCA" w:rsidR="0036769B" w:rsidRDefault="0036769B" w:rsidP="00ED7CEF">
              <w:pPr>
                <w:ind w:left="1080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>
                <w:rPr>
                  <w:rFonts w:hint="cs"/>
                  <w:cs/>
                </w:rPr>
                <w:t xml:space="preserve">เป็นผู้มีความคุ้นเคยกับการใช้เว็บแอพพลิเคชั่นบนพีซีหรือแลปท็อป </w:t>
              </w:r>
            </w:p>
            <w:p w14:paraId="079509EE" w14:textId="2203983F" w:rsidR="006D5F38" w:rsidRDefault="00BE33AB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User</w:t>
              </w:r>
            </w:p>
            <w:p w14:paraId="4FAC35EC" w14:textId="690D8425" w:rsidR="00360585" w:rsidRDefault="006D5F38" w:rsidP="00BB66E4">
              <w:pPr>
                <w:ind w:left="1080"/>
                <w:jc w:val="left"/>
                <w:rPr>
                  <w:cs/>
                </w:rPr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>คุณสมบัติ</w:t>
              </w:r>
              <w:r w:rsidR="00807BB5">
                <w:rPr>
                  <w:rFonts w:hint="cs"/>
                  <w:cs/>
                </w:rPr>
                <w:t xml:space="preserve"> </w:t>
              </w:r>
              <w:r w:rsidR="00770BA6">
                <w:t xml:space="preserve">: </w:t>
              </w:r>
              <w:r w:rsidR="00732E50">
                <w:rPr>
                  <w:rFonts w:hint="cs"/>
                  <w:cs/>
                </w:rPr>
                <w:t>เป็นผู้มีความคุ้นเคยกับการใช้เว็บแอพพลิเคชั่</w:t>
              </w:r>
              <w:r w:rsidR="006115B0">
                <w:rPr>
                  <w:rFonts w:hint="cs"/>
                  <w:cs/>
                </w:rPr>
                <w:t>น</w:t>
              </w:r>
              <w:r w:rsidR="006C69B7">
                <w:rPr>
                  <w:rFonts w:hint="cs"/>
                  <w:cs/>
                </w:rPr>
                <w:t xml:space="preserve">บนพีซีหรือแลปท็อป </w:t>
              </w:r>
              <w:r w:rsidR="00E11184">
                <w:rPr>
                  <w:rFonts w:hint="cs"/>
                  <w:cs/>
                </w:rPr>
                <w:t>โดยมีเป้าหมายในการบริจาคเงินเพื่อการกุศล</w:t>
              </w:r>
              <w:r w:rsidR="004F760C">
                <w:rPr>
                  <w:rFonts w:hint="cs"/>
                  <w:cs/>
                </w:rPr>
                <w:t xml:space="preserve"> หรือรับของบริจาค</w:t>
              </w:r>
            </w:p>
            <w:p w14:paraId="4639EF22" w14:textId="1B27DD5C" w:rsidR="00C84625" w:rsidRDefault="00097BB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Camp</w:t>
              </w:r>
              <w:r w:rsidR="00220966">
                <w:t>aign</w:t>
              </w:r>
              <w:r w:rsidR="00A0359F">
                <w:t xml:space="preserve"> </w:t>
              </w:r>
              <w:r w:rsidR="0020604E">
                <w:t>Manager</w:t>
              </w:r>
            </w:p>
            <w:p w14:paraId="437914FB" w14:textId="6D9CAF6E" w:rsidR="00E27B3D" w:rsidRDefault="007D4D88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E27B3D">
                <w:rPr>
                  <w:rFonts w:hint="cs"/>
                  <w:cs/>
                </w:rPr>
                <w:t xml:space="preserve">คุณสมบัติ </w:t>
              </w:r>
              <w:r w:rsidR="00E27B3D">
                <w:t xml:space="preserve">: </w:t>
              </w:r>
              <w:r w:rsidR="005A7339">
                <w:rPr>
                  <w:rFonts w:hint="cs"/>
                  <w:cs/>
                </w:rPr>
                <w:t>เป็นผู้ใช้ทั่วไปที่ผ่านการอนุมัติจากผู้ดูแลระบบ โดย</w:t>
              </w:r>
              <w:r w:rsidR="00375AC9">
                <w:rPr>
                  <w:rFonts w:hint="cs"/>
                  <w:cs/>
                </w:rPr>
                <w:t>สามารถเข้าถึงการเปิดแคมเปญ</w:t>
              </w:r>
              <w:r w:rsidR="0008040F">
                <w:rPr>
                  <w:rFonts w:hint="cs"/>
                  <w:cs/>
                </w:rPr>
                <w:t>รับบริจาคเงิน</w:t>
              </w:r>
              <w:r w:rsidR="008407F3">
                <w:rPr>
                  <w:rFonts w:hint="cs"/>
                  <w:cs/>
                </w:rPr>
                <w:t>และ</w:t>
              </w:r>
              <w:r w:rsidR="00375AC9">
                <w:rPr>
                  <w:rFonts w:hint="cs"/>
                  <w:cs/>
                </w:rPr>
                <w:t>แคมเปญให้ของบริจาค</w:t>
              </w:r>
              <w:r w:rsidR="00247CD5">
                <w:rPr>
                  <w:rFonts w:hint="cs"/>
                  <w:cs/>
                </w:rPr>
                <w:t xml:space="preserve"> หรือเป็นกรรมการในแคมเปญให้ของบริจาคได้</w:t>
              </w:r>
            </w:p>
            <w:p w14:paraId="2907B251" w14:textId="75539511" w:rsidR="00EB67FF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Chairman</w:t>
              </w:r>
            </w:p>
            <w:p w14:paraId="1C8F21FB" w14:textId="73BCC5ED" w:rsidR="002B39A6" w:rsidRDefault="000D39F5" w:rsidP="000D39F5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7C38A6">
                <w:rPr>
                  <w:rFonts w:hint="cs"/>
                  <w:cs/>
                </w:rPr>
                <w:t xml:space="preserve">คุณสมบัติ </w:t>
              </w:r>
              <w:r w:rsidR="007C38A6">
                <w:t xml:space="preserve">: </w:t>
              </w:r>
              <w:r w:rsidR="001734B9">
                <w:rPr>
                  <w:rFonts w:hint="cs"/>
                  <w:cs/>
                </w:rPr>
                <w:t>เป็น</w:t>
              </w:r>
              <w:r w:rsidRPr="000D39F5">
                <w:t xml:space="preserve"> </w:t>
              </w:r>
              <w:r>
                <w:t>Campaign Manager</w:t>
              </w:r>
              <w:r w:rsidR="00EA1C28">
                <w:t xml:space="preserve"> </w:t>
              </w:r>
              <w:r w:rsidR="00C83A3C">
                <w:rPr>
                  <w:rFonts w:hint="cs"/>
                  <w:cs/>
                </w:rPr>
                <w:t>ที่เปิดโครงการบริจาค</w:t>
              </w:r>
              <w:r w:rsidR="001E3A67">
                <w:rPr>
                  <w:rFonts w:hint="cs"/>
                  <w:cs/>
                </w:rPr>
                <w:t xml:space="preserve"> </w:t>
              </w:r>
              <w:r w:rsidR="002B39A6">
                <w:rPr>
                  <w:rFonts w:hint="cs"/>
                  <w:cs/>
                </w:rPr>
                <w:t xml:space="preserve">มีสิทธิเป็นเจ้าของโครงการ </w:t>
              </w:r>
              <w:r w:rsidR="001E3A67">
                <w:rPr>
                  <w:rFonts w:hint="cs"/>
                  <w:cs/>
                </w:rPr>
                <w:t>โดยสามารถแก้ไขข้อมูลโครงการ</w:t>
              </w:r>
              <w:r w:rsidR="0084214F">
                <w:rPr>
                  <w:rFonts w:hint="cs"/>
                  <w:cs/>
                </w:rPr>
                <w:t>และอนุมัติการให้บริจาคของได้</w:t>
              </w:r>
            </w:p>
            <w:p w14:paraId="4905C556" w14:textId="3BEACB80" w:rsidR="00E27B3D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Board</w:t>
              </w:r>
            </w:p>
            <w:p w14:paraId="441242B2" w14:textId="10783DB0" w:rsidR="00960180" w:rsidRDefault="00D46D69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960180">
                <w:rPr>
                  <w:rFonts w:hint="cs"/>
                  <w:cs/>
                </w:rPr>
                <w:t xml:space="preserve">คุณสมบัติ </w:t>
              </w:r>
              <w:r w:rsidR="00960180">
                <w:t xml:space="preserve">: </w:t>
              </w:r>
              <w:r w:rsidR="00960180">
                <w:rPr>
                  <w:rFonts w:hint="cs"/>
                  <w:cs/>
                </w:rPr>
                <w:t>เป็นผู้</w:t>
              </w:r>
              <w:r w:rsidR="00880A83">
                <w:rPr>
                  <w:rFonts w:hint="cs"/>
                  <w:cs/>
                </w:rPr>
                <w:t>ที่</w:t>
              </w:r>
              <w:r w:rsidR="00201D49">
                <w:rPr>
                  <w:rFonts w:hint="cs"/>
                  <w:cs/>
                </w:rPr>
                <w:t>ได้รับการ</w:t>
              </w:r>
              <w:r w:rsidR="00617DC8">
                <w:rPr>
                  <w:rFonts w:hint="cs"/>
                  <w:cs/>
                </w:rPr>
                <w:t>เพิ่มจาก</w:t>
              </w:r>
              <w:r w:rsidR="00B82EDD">
                <w:t xml:space="preserve"> </w:t>
              </w:r>
              <w:proofErr w:type="spellStart"/>
              <w:r w:rsidR="00B82EDD">
                <w:t>Chirman</w:t>
              </w:r>
              <w:proofErr w:type="spellEnd"/>
              <w:r w:rsidR="00617DC8">
                <w:rPr>
                  <w:rFonts w:hint="cs"/>
                  <w:cs/>
                </w:rPr>
                <w:t xml:space="preserve"> ให้เป็นกรรมการในแคมเปญ โดยสามารถ</w:t>
              </w:r>
              <w:r w:rsidR="00051D0D">
                <w:t xml:space="preserve"> Vote</w:t>
              </w:r>
            </w:p>
            <w:p w14:paraId="66C7FF3B" w14:textId="21977AF0" w:rsidR="00167D46" w:rsidRDefault="00167D46" w:rsidP="00BB66E4">
              <w:pPr>
                <w:ind w:left="1080"/>
                <w:jc w:val="left"/>
              </w:pPr>
            </w:p>
            <w:p w14:paraId="4B54105E" w14:textId="246E4C68" w:rsidR="00167D46" w:rsidRDefault="00167D46" w:rsidP="00BB66E4">
              <w:pPr>
                <w:ind w:left="1080"/>
                <w:jc w:val="left"/>
              </w:pPr>
            </w:p>
            <w:p w14:paraId="3675EB54" w14:textId="77777777" w:rsidR="00B713D9" w:rsidRDefault="00B713D9" w:rsidP="00BB66E4">
              <w:pPr>
                <w:ind w:left="1080"/>
                <w:jc w:val="left"/>
              </w:pPr>
            </w:p>
            <w:p w14:paraId="05C9A8A4" w14:textId="71E9232D" w:rsidR="00D224DA" w:rsidRDefault="0024755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lastRenderedPageBreak/>
                <w:t>Staff Verify</w:t>
              </w:r>
            </w:p>
            <w:p w14:paraId="17F76405" w14:textId="03AD1BF4" w:rsidR="0024755B" w:rsidRDefault="0049450D" w:rsidP="0024755B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24755B">
                <w:rPr>
                  <w:rFonts w:hint="cs"/>
                  <w:cs/>
                </w:rPr>
                <w:t xml:space="preserve">คุณสมบัติ </w:t>
              </w:r>
              <w:r w:rsidR="0024755B">
                <w:t xml:space="preserve">: </w:t>
              </w:r>
              <w:r w:rsidR="0024755B">
                <w:rPr>
                  <w:rFonts w:hint="cs"/>
                  <w:cs/>
                </w:rPr>
                <w:t>จบการศึกษาระดับปริญญาตรีหรือสายอาชีพที่มีความเกี่ยวข้องกับระบบคอมพิวเตอร์ สามารถเขียนโค้ดในเบื้องต้นได้ สามารถตรวจสอบข้อมูลเอกสารราชการหรือที่เกี่ยวข้องได้ สามารถที่จะเข้ามาอัพเดตระบบได้ทุกวัน</w:t>
              </w:r>
              <w:r w:rsidR="002E55E2">
                <w:t xml:space="preserve"> </w:t>
              </w:r>
            </w:p>
            <w:p w14:paraId="4B1EA693" w14:textId="4EE452CB" w:rsidR="0024755B" w:rsidRDefault="00113C32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Staff Money</w:t>
              </w:r>
            </w:p>
            <w:p w14:paraId="5493BD0B" w14:textId="59B3D786" w:rsidR="00F86610" w:rsidRDefault="00D37020" w:rsidP="00C321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 w:rsidR="002D2F48">
                <w:rPr>
                  <w:rFonts w:hint="cs"/>
                  <w:cs/>
                </w:rPr>
                <w:t>จบการศึกษา</w:t>
              </w:r>
              <w:r w:rsidR="00CA70C0">
                <w:rPr>
                  <w:rFonts w:hint="cs"/>
                  <w:cs/>
                </w:rPr>
                <w:t xml:space="preserve">ระดับปริญญาตรีหรือสายอาชีพที่มีความเกี่ยวข้องกับระบบคอมพิวเตอร์ </w:t>
              </w:r>
              <w:r w:rsidR="002F5772">
                <w:rPr>
                  <w:rFonts w:hint="cs"/>
                  <w:cs/>
                </w:rPr>
                <w:t>สามารถ</w:t>
              </w:r>
              <w:r w:rsidR="00A05A3C">
                <w:rPr>
                  <w:rFonts w:hint="cs"/>
                  <w:cs/>
                </w:rPr>
                <w:t xml:space="preserve">เขียนโค้ดในเบื้องต้นได้ </w:t>
              </w:r>
              <w:r w:rsidR="00045093">
                <w:rPr>
                  <w:rFonts w:hint="cs"/>
                  <w:cs/>
                </w:rPr>
                <w:t>สามารถตรวจสอบข้อมู</w:t>
              </w:r>
              <w:r w:rsidR="003A0CE0">
                <w:rPr>
                  <w:rFonts w:hint="cs"/>
                  <w:cs/>
                </w:rPr>
                <w:t xml:space="preserve">ลทางการเงินได้ </w:t>
              </w:r>
              <w:r w:rsidR="00143019">
                <w:rPr>
                  <w:rFonts w:hint="cs"/>
                  <w:cs/>
                </w:rPr>
                <w:t>สามารถที่จะเข้ามาอัพเดตระบบได้ทุกวัน</w:t>
              </w:r>
            </w:p>
            <w:p w14:paraId="265EA3DC" w14:textId="77777777" w:rsidR="00C321E4" w:rsidRDefault="00000000" w:rsidP="00C321E4">
              <w:pPr>
                <w:ind w:left="1080"/>
                <w:jc w:val="left"/>
              </w:pPr>
            </w:p>
          </w:sdtContent>
        </w:sdt>
      </w:sdtContent>
    </w:sdt>
    <w:p w14:paraId="24575640" w14:textId="07F64E34" w:rsidR="00C61B85" w:rsidRDefault="00A05157" w:rsidP="00A05157">
      <w:pPr>
        <w:pStyle w:val="Heading2"/>
      </w:pPr>
      <w:bookmarkStart w:id="8" w:name="_Toc127952603"/>
      <w:r>
        <w:t xml:space="preserve">2.3 </w:t>
      </w:r>
      <w:r w:rsidR="00C61B85">
        <w:rPr>
          <w:rFonts w:hint="cs"/>
          <w:cs/>
        </w:rPr>
        <w:t>คุณสมบัติของระบบ</w:t>
      </w:r>
      <w:bookmarkEnd w:id="8"/>
    </w:p>
    <w:sdt>
      <w:sdtPr>
        <w:rPr>
          <w:rFonts w:hint="cs"/>
        </w:rPr>
        <w:id w:val="-1212884091"/>
        <w:placeholder>
          <w:docPart w:val="0E47F27738A14BC89D57EDE89B882323"/>
        </w:placeholder>
      </w:sdtPr>
      <w:sdtContent>
        <w:p w14:paraId="7536AB9D" w14:textId="515D020F" w:rsidR="00A0343B" w:rsidRPr="00276F9C" w:rsidRDefault="00A0343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7641AC" w:rsidRPr="007641AC">
            <w:rPr>
              <w:cs/>
            </w:rPr>
            <w:t>สามารถเข้าดูแคมเปญได้</w:t>
          </w:r>
        </w:p>
        <w:p w14:paraId="7824DC94" w14:textId="6C886698" w:rsidR="00276F9C" w:rsidRDefault="00276F9C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0678B3">
            <w:rPr>
              <w:rFonts w:hint="cs"/>
              <w:cs/>
            </w:rPr>
            <w:t>สามารถดูความคืบหน้าของแคมเปญบริจาคได้</w:t>
          </w:r>
        </w:p>
        <w:p w14:paraId="1BCA2C13" w14:textId="77777777" w:rsidR="00ED7CEF" w:rsidRDefault="00E93525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cs="TH SarabunPSK"/>
              <w:cs/>
            </w:rPr>
            <w:t>ผู้ใช้</w:t>
          </w:r>
          <w:r w:rsidRPr="00227AAD">
            <w:rPr>
              <w:rFonts w:cs="TH SarabunPSK"/>
              <w:cs/>
            </w:rPr>
            <w:t>นรินาม</w:t>
          </w:r>
          <w:r w:rsidR="00E67532">
            <w:rPr>
              <w:rFonts w:hint="cs"/>
              <w:cs/>
            </w:rPr>
            <w:t>สามารถสร้างบัญชีผู้ใช้ได้</w:t>
          </w:r>
        </w:p>
        <w:p w14:paraId="66471DB6" w14:textId="71E8A1EA" w:rsidR="00227AAD" w:rsidRDefault="00ED7CEF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E71CA">
            <w:rPr>
              <w:cs/>
            </w:rPr>
            <w:t>สามารถบริจาคเงินให้</w:t>
          </w:r>
          <w:r w:rsidR="00AE71CA" w:rsidRPr="00AE71CA">
            <w:rPr>
              <w:cs/>
            </w:rPr>
            <w:t>แคมเปญบริจาคเงินได้</w:t>
          </w:r>
        </w:p>
        <w:p w14:paraId="3A34677C" w14:textId="3A783D2A" w:rsidR="008B4B3A" w:rsidRDefault="008B4B3A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162E3" w:rsidRPr="00A162E3">
            <w:rPr>
              <w:cs/>
            </w:rPr>
            <w:t>สามารถขอรับของบริจาคจากแคมเปญบริจาคของได้</w:t>
          </w:r>
        </w:p>
        <w:p w14:paraId="1D5DCB5C" w14:textId="174BF079" w:rsidR="00832FAD" w:rsidRDefault="00A07C6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ผู้ใช้ทั่วไปสามารถตรวจสอบสถานการณ์บริจาคได้</w:t>
          </w:r>
        </w:p>
        <w:p w14:paraId="074965F1" w14:textId="77777777" w:rsidR="00447315" w:rsidRDefault="00A07C6B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C63130">
            <w:rPr>
              <w:rFonts w:hint="cs"/>
              <w:cs/>
            </w:rPr>
            <w:t>สามารถขอสิทธิเป็นผู้บริหารแคมเปญได้</w:t>
          </w:r>
        </w:p>
        <w:p w14:paraId="0172413E" w14:textId="247FEC98" w:rsidR="00381729" w:rsidRDefault="009B1FC5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8951F0">
            <w:rPr>
              <w:rFonts w:hint="cs"/>
              <w:cs/>
            </w:rPr>
            <w:t>สามารถเปิดแคมเปญบริจาคเงินได้</w:t>
          </w:r>
        </w:p>
        <w:p w14:paraId="5927B291" w14:textId="3DB3C2F5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F4621F">
            <w:rPr>
              <w:rFonts w:hint="cs"/>
              <w:cs/>
            </w:rPr>
            <w:t>สามารถเปิดแคมเปญบริจาคของได้</w:t>
          </w:r>
        </w:p>
        <w:p w14:paraId="6387B07D" w14:textId="7846EA1A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0C19DD">
            <w:rPr>
              <w:rFonts w:hint="cs"/>
              <w:cs/>
            </w:rPr>
            <w:t>สามารถเป็นกรรมการแคมเปญบริจาคของได้</w:t>
          </w:r>
        </w:p>
        <w:p w14:paraId="11F71488" w14:textId="2D83098D" w:rsidR="000334F2" w:rsidRDefault="00696D26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2A756B">
            <w:rPr>
              <w:rFonts w:hint="cs"/>
              <w:cs/>
            </w:rPr>
            <w:t>และผู้ดูแลระบบ</w:t>
          </w:r>
          <w:r w:rsidR="00B53DF9">
            <w:rPr>
              <w:rFonts w:hint="cs"/>
              <w:cs/>
            </w:rPr>
            <w:t>สามารถแก้ไขแคมเปญได้</w:t>
          </w:r>
        </w:p>
        <w:p w14:paraId="25AEEAF1" w14:textId="1055FFD5" w:rsidR="000A5D99" w:rsidRDefault="000C3912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ประธานแคมเปญและผู้ดูแลระบบ</w:t>
          </w:r>
          <w:r w:rsidR="00A128AD">
            <w:rPr>
              <w:rFonts w:hint="cs"/>
              <w:cs/>
            </w:rPr>
            <w:t>สามารถลบแคมเปญได้</w:t>
          </w:r>
        </w:p>
        <w:p w14:paraId="06A32B52" w14:textId="575F55FC" w:rsidR="00B53DF9" w:rsidRDefault="00231B9E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F91115">
            <w:rPr>
              <w:rFonts w:hint="cs"/>
              <w:cs/>
            </w:rPr>
            <w:t>และกรรมการแคมเปญ</w:t>
          </w:r>
          <w:r w:rsidR="003908A5">
            <w:rPr>
              <w:rFonts w:hint="cs"/>
              <w:cs/>
            </w:rPr>
            <w:t>สามารถอัพเดตความคืบหน้าแคมเปญได้</w:t>
          </w:r>
        </w:p>
      </w:sdtContent>
    </w:sdt>
    <w:p w14:paraId="543AFCE9" w14:textId="293FE4DB" w:rsidR="0022211A" w:rsidRDefault="0022211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ประธานแคมเปญและกรรมการแคมเปญ</w:t>
      </w:r>
      <w:r w:rsidR="00241D4F">
        <w:rPr>
          <w:rFonts w:hint="cs"/>
          <w:cs/>
        </w:rPr>
        <w:t>สามารถอนุมัติการบริจาคของได้</w:t>
      </w:r>
    </w:p>
    <w:p w14:paraId="133B7FC6" w14:textId="4DE0C369" w:rsidR="008E4A8C" w:rsidRDefault="0019696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4A2223">
        <w:rPr>
          <w:rFonts w:hint="cs"/>
          <w:cs/>
        </w:rPr>
        <w:t>สามารถอนุมัติการขอเป็นผู้บริหารแคมเปญได้</w:t>
      </w:r>
    </w:p>
    <w:p w14:paraId="428C6DD6" w14:textId="4918F4D3" w:rsidR="00B01255" w:rsidRDefault="00B01255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3F52AE">
        <w:rPr>
          <w:rFonts w:hint="cs"/>
          <w:cs/>
        </w:rPr>
        <w:t>สามารถอนุมัติการเปิดแคมเปญบริจาคเงินได้</w:t>
      </w:r>
    </w:p>
    <w:p w14:paraId="5D752508" w14:textId="61E4A26E" w:rsidR="00AA12F6" w:rsidRDefault="00AA12F6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CB2120">
        <w:rPr>
          <w:rFonts w:hint="cs"/>
          <w:cs/>
        </w:rPr>
        <w:t>สามารถอนุมัติการเปิดแคมเปญบริจาคของได้</w:t>
      </w:r>
    </w:p>
    <w:p w14:paraId="1B382E74" w14:textId="3571DAF3" w:rsidR="007404BF" w:rsidRDefault="007404BF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lastRenderedPageBreak/>
        <w:t>ผู้ดูแลระบบ</w:t>
      </w:r>
      <w:r w:rsidR="00C00A74">
        <w:rPr>
          <w:rFonts w:hint="cs"/>
          <w:cs/>
        </w:rPr>
        <w:t>สามารถยกเลิกการเปิดแคมเปญได้</w:t>
      </w:r>
    </w:p>
    <w:p w14:paraId="7A67A790" w14:textId="36791F46" w:rsidR="002C2DE3" w:rsidRDefault="002C2DE3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0976F5">
        <w:rPr>
          <w:rFonts w:hint="cs"/>
          <w:cs/>
        </w:rPr>
        <w:t>สามารถอนุมัติการบริจาคเงินได้</w:t>
      </w:r>
    </w:p>
    <w:p w14:paraId="5FB186A3" w14:textId="77777777" w:rsidR="007E360C" w:rsidRDefault="007E360C" w:rsidP="007E360C">
      <w:pPr>
        <w:pStyle w:val="ListParagraph"/>
        <w:numPr>
          <w:ilvl w:val="0"/>
          <w:numId w:val="0"/>
        </w:numPr>
        <w:ind w:left="720"/>
      </w:pPr>
    </w:p>
    <w:p w14:paraId="6F98AA5E" w14:textId="77F55830" w:rsidR="000032D2" w:rsidRDefault="00A05157" w:rsidP="00A05157">
      <w:pPr>
        <w:pStyle w:val="Heading2"/>
      </w:pPr>
      <w:bookmarkStart w:id="9" w:name="_Toc127952604"/>
      <w:r>
        <w:t xml:space="preserve">2.4 </w:t>
      </w:r>
      <w:r w:rsidR="000032D2">
        <w:rPr>
          <w:rFonts w:hint="cs"/>
          <w:cs/>
        </w:rPr>
        <w:t>ข้อจำกัด</w:t>
      </w:r>
      <w:bookmarkEnd w:id="9"/>
    </w:p>
    <w:sdt>
      <w:sdtPr>
        <w:rPr>
          <w:rFonts w:cstheme="minorBidi" w:hint="cs"/>
        </w:rPr>
        <w:id w:val="-223299261"/>
        <w:placeholder>
          <w:docPart w:val="95D6312F879943BDB54FBAF64E2C9938"/>
        </w:placeholder>
      </w:sdtPr>
      <w:sdtContent>
        <w:p w14:paraId="4ECCCA57" w14:textId="390FA6E9" w:rsidR="00D224DA" w:rsidRDefault="0081465A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</w:t>
          </w:r>
          <w:r w:rsidR="00D35934">
            <w:rPr>
              <w:rFonts w:hint="cs"/>
              <w:cs/>
            </w:rPr>
            <w:t>รองรับ</w:t>
          </w:r>
          <w:r>
            <w:rPr>
              <w:rFonts w:hint="cs"/>
              <w:cs/>
            </w:rPr>
            <w:t>ภาษาไทยเต็มรูปแบบ</w:t>
          </w:r>
          <w:r w:rsidR="00A47AD0">
            <w:rPr>
              <w:rFonts w:hint="cs"/>
              <w:cs/>
            </w:rPr>
            <w:t>สำหรับผู้ใช้งานและผู้ดูแลระบบ</w:t>
          </w:r>
        </w:p>
        <w:p w14:paraId="45B0149B" w14:textId="17307338" w:rsidR="00AF6AAB" w:rsidRDefault="00423224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ระบบรองรับการใช้งานบนพีซีหรือแลปท็อปเต็มรูปแบบ</w:t>
          </w:r>
        </w:p>
        <w:p w14:paraId="49FE838D" w14:textId="7C190954" w:rsidR="00D54036" w:rsidRDefault="001A03CE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นโยบายความปลอดภัยที่ทุกแคมเปญจะต้องมีการตรวจสอบโดยผู้ดูแลระบบ</w:t>
          </w:r>
        </w:p>
        <w:p w14:paraId="6787E1EF" w14:textId="195A6EB6" w:rsidR="00A05157" w:rsidRDefault="00A05157" w:rsidP="00ED7CEF">
          <w:pPr>
            <w:ind w:left="720"/>
          </w:pPr>
        </w:p>
        <w:p w14:paraId="3D560D0A" w14:textId="582DFAD3" w:rsidR="00A05157" w:rsidRDefault="00A05157" w:rsidP="00ED7CEF">
          <w:pPr>
            <w:ind w:left="720"/>
          </w:pPr>
        </w:p>
        <w:p w14:paraId="76FC54AE" w14:textId="68319F55" w:rsidR="00A05157" w:rsidRDefault="00A05157" w:rsidP="00ED7CEF">
          <w:pPr>
            <w:ind w:left="720"/>
          </w:pPr>
        </w:p>
        <w:p w14:paraId="52BA724B" w14:textId="43D9DDA9" w:rsidR="00A05157" w:rsidRDefault="00A05157" w:rsidP="00ED7CEF">
          <w:pPr>
            <w:ind w:left="720"/>
          </w:pPr>
        </w:p>
        <w:p w14:paraId="18197E07" w14:textId="6215A8D2" w:rsidR="00A05157" w:rsidRDefault="00A05157" w:rsidP="00ED7CEF">
          <w:pPr>
            <w:ind w:left="720"/>
          </w:pPr>
        </w:p>
        <w:p w14:paraId="73FA642A" w14:textId="1F46A705" w:rsidR="00A05157" w:rsidRDefault="00A05157" w:rsidP="00ED7CEF">
          <w:pPr>
            <w:ind w:left="720"/>
          </w:pPr>
        </w:p>
        <w:p w14:paraId="3F3D261C" w14:textId="31C53575" w:rsidR="00A05157" w:rsidRDefault="00A05157" w:rsidP="00ED7CEF">
          <w:pPr>
            <w:ind w:left="720"/>
          </w:pPr>
        </w:p>
        <w:p w14:paraId="75A09687" w14:textId="3FD56CAD" w:rsidR="002C72CE" w:rsidRDefault="002C72CE" w:rsidP="00ED7CEF">
          <w:pPr>
            <w:ind w:left="720"/>
          </w:pPr>
        </w:p>
        <w:p w14:paraId="79B6F8CB" w14:textId="7304D56A" w:rsidR="002C72CE" w:rsidRDefault="002C72CE" w:rsidP="00ED7CEF">
          <w:pPr>
            <w:ind w:left="720"/>
          </w:pPr>
        </w:p>
        <w:p w14:paraId="1B7C3999" w14:textId="07BA6040" w:rsidR="00167D46" w:rsidRDefault="00167D46" w:rsidP="00ED7CEF">
          <w:pPr>
            <w:ind w:left="720"/>
          </w:pPr>
        </w:p>
        <w:p w14:paraId="140B3D89" w14:textId="0E4472C9" w:rsidR="00167D46" w:rsidRDefault="00167D46" w:rsidP="00ED7CEF">
          <w:pPr>
            <w:ind w:left="720"/>
          </w:pPr>
        </w:p>
        <w:p w14:paraId="0F173463" w14:textId="77777777" w:rsidR="002C72CE" w:rsidRDefault="00000000" w:rsidP="00ED7CEF">
          <w:pPr>
            <w:ind w:left="720"/>
          </w:pPr>
        </w:p>
      </w:sdtContent>
    </w:sdt>
    <w:p w14:paraId="101B83FD" w14:textId="5B29CA3A" w:rsidR="009360A7" w:rsidRPr="001B4989" w:rsidRDefault="00A05157" w:rsidP="00A05157">
      <w:pPr>
        <w:pStyle w:val="Heading1"/>
        <w:rPr>
          <w:b/>
          <w:bCs/>
          <w:color w:val="000000" w:themeColor="text1"/>
        </w:rPr>
      </w:pPr>
      <w:bookmarkStart w:id="10" w:name="_Toc127952605"/>
      <w:r w:rsidRPr="001B4989">
        <w:rPr>
          <w:b/>
          <w:bCs/>
          <w:color w:val="000000" w:themeColor="text1"/>
        </w:rPr>
        <w:lastRenderedPageBreak/>
        <w:t xml:space="preserve">3. </w:t>
      </w:r>
      <w:r w:rsidR="009360A7" w:rsidRPr="001B4989">
        <w:rPr>
          <w:rFonts w:hint="cs"/>
          <w:b/>
          <w:bCs/>
          <w:color w:val="000000" w:themeColor="text1"/>
          <w:cs/>
        </w:rPr>
        <w:t>ข้อกำหนดความต้องการ</w:t>
      </w:r>
      <w:bookmarkEnd w:id="10"/>
    </w:p>
    <w:p w14:paraId="315FD42C" w14:textId="4C9C3525" w:rsidR="009360A7" w:rsidRPr="00E66571" w:rsidRDefault="00A05157" w:rsidP="00A05157">
      <w:pPr>
        <w:pStyle w:val="Heading2"/>
      </w:pPr>
      <w:bookmarkStart w:id="11" w:name="_Toc127952606"/>
      <w:r>
        <w:t xml:space="preserve">3.1 </w:t>
      </w:r>
      <w:r w:rsidR="009360A7" w:rsidRPr="00E66571">
        <w:rPr>
          <w:rFonts w:hint="cs"/>
          <w:cs/>
        </w:rPr>
        <w:t>ข้อกำหนดส่วนต่อประสานภายนอก</w:t>
      </w:r>
      <w:bookmarkEnd w:id="11"/>
      <w:r w:rsidR="0061536E" w:rsidRPr="00E66571">
        <w:t xml:space="preserve"> </w:t>
      </w:r>
    </w:p>
    <w:p w14:paraId="445B78D2" w14:textId="2AD9FF29" w:rsidR="00F415E5" w:rsidRPr="001B4989" w:rsidRDefault="00A05157" w:rsidP="00A05157">
      <w:pPr>
        <w:pStyle w:val="Heading3"/>
        <w:rPr>
          <w:color w:val="000000" w:themeColor="text1"/>
        </w:rPr>
      </w:pPr>
      <w:r w:rsidRPr="001B4989">
        <w:rPr>
          <w:color w:val="000000" w:themeColor="text1"/>
        </w:rPr>
        <w:t xml:space="preserve"> </w:t>
      </w:r>
      <w:bookmarkStart w:id="12" w:name="_Toc127952607"/>
      <w:r w:rsidRPr="001B4989">
        <w:rPr>
          <w:color w:val="000000" w:themeColor="text1"/>
        </w:rPr>
        <w:t>3.1.1</w:t>
      </w:r>
      <w:r w:rsidR="00F415E5" w:rsidRPr="001B4989">
        <w:rPr>
          <w:rFonts w:hint="cs"/>
          <w:color w:val="000000" w:themeColor="text1"/>
          <w:cs/>
        </w:rPr>
        <w:t>ส่วนต่อประสานกับผู้ใช้</w:t>
      </w:r>
      <w:bookmarkEnd w:id="12"/>
    </w:p>
    <w:p w14:paraId="081E7ED2" w14:textId="7F8B032B" w:rsidR="00C8791A" w:rsidRDefault="00166246" w:rsidP="00C8791A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ส่วนต่อประสานกับผู้ใช้ทุกระดับ</w:t>
      </w:r>
    </w:p>
    <w:p w14:paraId="7EECF1DD" w14:textId="4039ECB9" w:rsidR="00682AA5" w:rsidRPr="000B20C8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C88D1" wp14:editId="5AB72CAE">
            <wp:extent cx="6996963" cy="4206240"/>
            <wp:effectExtent l="4445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8004" cy="42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A62" w14:textId="74EAEFAC" w:rsidR="001D105A" w:rsidRPr="00346953" w:rsidRDefault="001D105A" w:rsidP="001D105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ส่วนต่อประสานกับผู้ใช้</w:t>
      </w:r>
      <w:r>
        <w:rPr>
          <w:rFonts w:hint="cs"/>
          <w:b/>
          <w:bCs/>
          <w:sz w:val="28"/>
          <w:szCs w:val="28"/>
          <w:cs/>
        </w:rPr>
        <w:t>ทั่วไปและ</w:t>
      </w:r>
      <w:r w:rsidR="00A90EFA" w:rsidRPr="00A90EFA">
        <w:t xml:space="preserve"> </w:t>
      </w:r>
      <w:r w:rsidR="00A90EFA" w:rsidRPr="00A90EFA">
        <w:rPr>
          <w:b/>
          <w:bCs/>
          <w:sz w:val="28"/>
          <w:szCs w:val="28"/>
        </w:rPr>
        <w:t>Campaign Manager</w:t>
      </w:r>
    </w:p>
    <w:p w14:paraId="7D491962" w14:textId="7EC9F6D6" w:rsidR="00FA249D" w:rsidRDefault="000B20C8" w:rsidP="00D62482">
      <w:r>
        <w:rPr>
          <w:noProof/>
        </w:rPr>
        <w:drawing>
          <wp:inline distT="0" distB="0" distL="0" distR="0" wp14:anchorId="250F6754" wp14:editId="35D9FEFD">
            <wp:extent cx="7787332" cy="6310276"/>
            <wp:effectExtent l="0" t="4445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0514" cy="63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5B9" w14:textId="77777777" w:rsidR="000B20C8" w:rsidRDefault="000B20C8" w:rsidP="00D62482"/>
    <w:p w14:paraId="78C94C26" w14:textId="292E4D13" w:rsidR="009E3883" w:rsidRDefault="009E3883" w:rsidP="009E3883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BA3909">
        <w:rPr>
          <w:b/>
          <w:bCs/>
          <w:sz w:val="28"/>
          <w:szCs w:val="28"/>
        </w:rPr>
        <w:t xml:space="preserve"> </w:t>
      </w:r>
      <w:r w:rsidR="00BA3909" w:rsidRPr="00BA3909">
        <w:rPr>
          <w:b/>
          <w:bCs/>
          <w:sz w:val="28"/>
          <w:szCs w:val="28"/>
        </w:rPr>
        <w:t>Campaign Manager</w:t>
      </w:r>
    </w:p>
    <w:p w14:paraId="16C708E2" w14:textId="7B1CABE3" w:rsidR="009E3883" w:rsidRDefault="00BA3909" w:rsidP="009E3883">
      <w:pPr>
        <w:rPr>
          <w:b/>
          <w:bCs/>
          <w:sz w:val="28"/>
          <w:szCs w:val="28"/>
        </w:rPr>
      </w:pPr>
      <w:r w:rsidRPr="00BA3909">
        <w:rPr>
          <w:b/>
          <w:bCs/>
          <w:noProof/>
          <w:sz w:val="28"/>
          <w:szCs w:val="28"/>
        </w:rPr>
        <w:drawing>
          <wp:inline distT="0" distB="0" distL="0" distR="0" wp14:anchorId="15FB25FE" wp14:editId="2F3CEB29">
            <wp:extent cx="7959616" cy="6206490"/>
            <wp:effectExtent l="0" t="0" r="381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3769" cy="6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05C5" w14:textId="7355C8F1" w:rsidR="000B20C8" w:rsidRDefault="000B20C8" w:rsidP="009E3883">
      <w:pPr>
        <w:rPr>
          <w:b/>
          <w:bCs/>
          <w:sz w:val="28"/>
          <w:szCs w:val="28"/>
        </w:rPr>
      </w:pPr>
    </w:p>
    <w:p w14:paraId="7BE1D5E5" w14:textId="21D79E77" w:rsidR="000B20C8" w:rsidRDefault="000B20C8" w:rsidP="009E3883">
      <w:pPr>
        <w:rPr>
          <w:b/>
          <w:bCs/>
          <w:sz w:val="28"/>
          <w:szCs w:val="28"/>
        </w:rPr>
      </w:pPr>
    </w:p>
    <w:p w14:paraId="67E700D6" w14:textId="41097C33" w:rsidR="000B20C8" w:rsidRDefault="000B20C8" w:rsidP="009E38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E8A12" wp14:editId="091FE6D1">
            <wp:extent cx="7791410" cy="6093459"/>
            <wp:effectExtent l="0" t="8255" r="0" b="0"/>
            <wp:docPr id="49" name="Picture 4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1192" cy="61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EAD" w14:textId="77777777" w:rsidR="000B20C8" w:rsidRDefault="000B20C8" w:rsidP="009E3883">
      <w:pPr>
        <w:rPr>
          <w:b/>
          <w:bCs/>
          <w:sz w:val="28"/>
          <w:szCs w:val="28"/>
        </w:rPr>
      </w:pPr>
    </w:p>
    <w:p w14:paraId="5E562FDD" w14:textId="77CCF35C" w:rsidR="0029522A" w:rsidRPr="008F52C2" w:rsidRDefault="0029522A" w:rsidP="0029522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8F52C2" w:rsidRPr="008F52C2">
        <w:t xml:space="preserve"> </w:t>
      </w:r>
      <w:r w:rsidR="008F52C2" w:rsidRPr="008F52C2">
        <w:rPr>
          <w:b/>
          <w:bCs/>
          <w:sz w:val="28"/>
          <w:szCs w:val="28"/>
        </w:rPr>
        <w:t>Staff Verify</w:t>
      </w:r>
      <w:r w:rsidR="008F52C2">
        <w:rPr>
          <w:b/>
          <w:bCs/>
          <w:sz w:val="28"/>
          <w:szCs w:val="28"/>
        </w:rPr>
        <w:t xml:space="preserve"> </w:t>
      </w:r>
      <w:r w:rsidR="008F52C2">
        <w:rPr>
          <w:rFonts w:hint="cs"/>
          <w:b/>
          <w:bCs/>
          <w:sz w:val="28"/>
          <w:szCs w:val="28"/>
          <w:cs/>
        </w:rPr>
        <w:t xml:space="preserve">และ </w:t>
      </w:r>
      <w:r w:rsidR="008F52C2" w:rsidRPr="008F52C2">
        <w:rPr>
          <w:b/>
          <w:bCs/>
          <w:sz w:val="28"/>
          <w:szCs w:val="28"/>
        </w:rPr>
        <w:t xml:space="preserve">Staff </w:t>
      </w:r>
      <w:r w:rsidR="008F52C2">
        <w:rPr>
          <w:b/>
          <w:bCs/>
          <w:sz w:val="28"/>
          <w:szCs w:val="28"/>
        </w:rPr>
        <w:t>Money</w:t>
      </w:r>
    </w:p>
    <w:p w14:paraId="1F8D54CF" w14:textId="77CA0880" w:rsidR="00DD4D86" w:rsidRPr="002B60CD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50B17" wp14:editId="1B681245">
            <wp:extent cx="7984560" cy="4832667"/>
            <wp:effectExtent l="0" t="508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4219" cy="4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669" w14:textId="72BF61B6" w:rsidR="00091F5E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lastRenderedPageBreak/>
        <w:t xml:space="preserve"> </w:t>
      </w:r>
      <w:bookmarkStart w:id="13" w:name="_Toc127952608"/>
      <w:r w:rsidRPr="00C03434">
        <w:rPr>
          <w:color w:val="000000" w:themeColor="text1"/>
        </w:rPr>
        <w:t xml:space="preserve">3.1.2 </w:t>
      </w:r>
      <w:r w:rsidR="00F415E5" w:rsidRPr="00C03434">
        <w:rPr>
          <w:rFonts w:hint="cs"/>
          <w:color w:val="000000" w:themeColor="text1"/>
          <w:cs/>
        </w:rPr>
        <w:t>ส่วนต่อประสานของฮาร์ดแวร์</w:t>
      </w:r>
      <w:bookmarkEnd w:id="13"/>
    </w:p>
    <w:sdt>
      <w:sdtPr>
        <w:rPr>
          <w:color w:val="000000" w:themeColor="text1"/>
        </w:rPr>
        <w:id w:val="595139132"/>
        <w:placeholder>
          <w:docPart w:val="11534C29C67046C78151973FE07A64E3"/>
        </w:placeholder>
      </w:sdtPr>
      <w:sdtContent>
        <w:p w14:paraId="24D8E8D5" w14:textId="5D27121A" w:rsidR="00126B2B" w:rsidRPr="00C03434" w:rsidRDefault="00110165" w:rsidP="00ED7CEF">
          <w:pPr>
            <w:ind w:left="360"/>
            <w:rPr>
              <w:color w:val="000000" w:themeColor="text1"/>
            </w:rPr>
          </w:pPr>
          <w:r w:rsidRPr="00C03434">
            <w:rPr>
              <w:color w:val="000000" w:themeColor="text1"/>
              <w:cs/>
            </w:rPr>
            <w:tab/>
          </w:r>
          <w:r w:rsidR="00CC6681" w:rsidRPr="00C03434">
            <w:rPr>
              <w:color w:val="000000" w:themeColor="text1"/>
              <w:cs/>
            </w:rPr>
            <w:t>เนื่องจากเว็บแอปพลิเคชั่นไม่มีการใช้ฮาร์ดแวร์ใดๆ จึงไม่มีอินเทอร์เฟซ</w:t>
          </w:r>
          <w:r w:rsidR="00CC6681" w:rsidRPr="00C03434">
            <w:rPr>
              <w:rFonts w:hint="cs"/>
              <w:color w:val="000000" w:themeColor="text1"/>
              <w:cs/>
            </w:rPr>
            <w:t>สำหรับ</w:t>
          </w:r>
          <w:r w:rsidR="00CC6681" w:rsidRPr="00C03434">
            <w:rPr>
              <w:color w:val="000000" w:themeColor="text1"/>
              <w:cs/>
            </w:rPr>
            <w:t>ฮาร์</w:t>
          </w:r>
          <w:r w:rsidR="00CC6681" w:rsidRPr="00C03434">
            <w:rPr>
              <w:rFonts w:hint="cs"/>
              <w:color w:val="000000" w:themeColor="text1"/>
              <w:cs/>
            </w:rPr>
            <w:t>ด</w:t>
          </w:r>
          <w:r w:rsidR="00CC6681" w:rsidRPr="00C03434">
            <w:rPr>
              <w:color w:val="000000" w:themeColor="text1"/>
              <w:cs/>
            </w:rPr>
            <w:t>แวร์ และการเชื่อมต่อกับฐานข้อมูลได้รับการจัดการโดยระบบปฎิบัติ</w:t>
          </w:r>
          <w:r w:rsidR="00CC6681" w:rsidRPr="00C03434">
            <w:rPr>
              <w:rFonts w:hint="cs"/>
              <w:color w:val="000000" w:themeColor="text1"/>
              <w:cs/>
            </w:rPr>
            <w:t>บน</w:t>
          </w:r>
          <w:r w:rsidR="00CC6681" w:rsidRPr="00C03434">
            <w:rPr>
              <w:color w:val="000000" w:themeColor="text1"/>
              <w:cs/>
            </w:rPr>
            <w:t>เว็บเซิร์ฟเวอร์</w:t>
          </w:r>
          <w:r w:rsidR="00CC6681" w:rsidRPr="00C03434">
            <w:rPr>
              <w:rFonts w:hint="cs"/>
              <w:color w:val="000000" w:themeColor="text1"/>
              <w:cs/>
            </w:rPr>
            <w:t xml:space="preserve"> อุปกรณ์ที่ต้องใช้จึงมีเพียงแค่คอมพิวเตอร์</w:t>
          </w:r>
          <w:r w:rsidR="00CC6681" w:rsidRPr="00C03434">
            <w:rPr>
              <w:color w:val="000000" w:themeColor="text1"/>
            </w:rPr>
            <w:t xml:space="preserve">, </w:t>
          </w:r>
          <w:r w:rsidR="00CC6681" w:rsidRPr="00C03434">
            <w:rPr>
              <w:rFonts w:hint="cs"/>
              <w:color w:val="000000" w:themeColor="text1"/>
              <w:cs/>
            </w:rPr>
            <w:t>เซิร์ฟเวอร์สำหรับเว็บไซต์และเซิร์ฟเวอร์สำหรับฐานข้อมูล</w:t>
          </w:r>
        </w:p>
      </w:sdtContent>
    </w:sdt>
    <w:p w14:paraId="31878EC6" w14:textId="777681CA" w:rsidR="00E85143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t xml:space="preserve"> </w:t>
      </w:r>
      <w:bookmarkStart w:id="14" w:name="_Toc127952609"/>
      <w:r w:rsidRPr="00C03434">
        <w:rPr>
          <w:color w:val="000000" w:themeColor="text1"/>
        </w:rPr>
        <w:t xml:space="preserve">3.1.3 </w:t>
      </w:r>
      <w:r w:rsidR="00F415E5" w:rsidRPr="00C03434">
        <w:rPr>
          <w:rFonts w:hint="cs"/>
          <w:color w:val="000000" w:themeColor="text1"/>
          <w:cs/>
        </w:rPr>
        <w:t>ส่วนต่อประสานของซอฟต์แวร์</w:t>
      </w:r>
      <w:bookmarkEnd w:id="14"/>
    </w:p>
    <w:sdt>
      <w:sdtPr>
        <w:id w:val="-2032096841"/>
        <w:placeholder>
          <w:docPart w:val="08B4266E802447F081640B7A38BC7029"/>
        </w:placeholder>
      </w:sdtPr>
      <w:sdtContent>
        <w:p w14:paraId="66C51682" w14:textId="5C0405C3" w:rsidR="00E85143" w:rsidRDefault="00110165" w:rsidP="008C44AD">
          <w:pPr>
            <w:ind w:left="360"/>
          </w:pPr>
          <w:r>
            <w:rPr>
              <w:cs/>
            </w:rPr>
            <w:tab/>
          </w:r>
          <w:r w:rsidR="00936BE8" w:rsidRPr="0077488E">
            <w:rPr>
              <w:rFonts w:hint="cs"/>
              <w:cs/>
            </w:rPr>
            <w:t>เว็บแอปพลิเคชั่นเพื่อสร้างการบริจาค</w:t>
          </w:r>
          <w:r w:rsidR="00936BE8" w:rsidRPr="0077488E">
            <w:t xml:space="preserve">, </w:t>
          </w:r>
          <w:r w:rsidR="00936BE8" w:rsidRPr="0077488E">
            <w:rPr>
              <w:rFonts w:hint="cs"/>
              <w:cs/>
            </w:rPr>
            <w:t xml:space="preserve">แสดงผลลัพธ์การบริจาคของผู้ใช้ที่ซึ่งทำงานร่วมกับฐานข้อมูลเพื่อนำเงินที่รับบริจาคมาใช้ในการทำการกุศลและสามารถอัพเดทกระบวนการทำการกุศลให้กับผู้บริจาคผ่านเว็บแอปพลิเคชั่นนี้ได้ โดยเว็บแอปพลิเคชั่นของเราได้ใช้สถาปัตยกรรม </w:t>
          </w:r>
          <w:r w:rsidR="00936BE8" w:rsidRPr="0077488E">
            <w:t>MVC</w:t>
          </w:r>
          <w:r w:rsidR="00936BE8" w:rsidRPr="0077488E">
            <w:rPr>
              <w:rFonts w:hint="cs"/>
              <w:cs/>
            </w:rPr>
            <w:t xml:space="preserve"> ในการพัฒนาดังนั้นจึงเลือกใช้ </w:t>
          </w:r>
          <w:r w:rsidR="00936BE8" w:rsidRPr="0077488E">
            <w:t xml:space="preserve">Laravel framework </w:t>
          </w:r>
          <w:r w:rsidR="00936BE8" w:rsidRPr="0077488E">
            <w:rPr>
              <w:rFonts w:hint="cs"/>
              <w:cs/>
            </w:rPr>
            <w:t>ในการพัฒนาระบบ โดย</w:t>
          </w:r>
          <w:r w:rsidR="00936BE8" w:rsidRPr="0077488E">
            <w:t xml:space="preserve"> Framework </w:t>
          </w:r>
          <w:r w:rsidR="00936BE8" w:rsidRPr="0077488E">
            <w:rPr>
              <w:rFonts w:hint="cs"/>
              <w:cs/>
            </w:rPr>
            <w:t xml:space="preserve">นี้นำมาพัฒนาระบบทางด้านหลังบ้านและส่วนหน้าบ้านใช้เป็นภาษา </w:t>
          </w:r>
          <w:proofErr w:type="spellStart"/>
          <w:r w:rsidR="00936BE8" w:rsidRPr="0077488E">
            <w:t>php</w:t>
          </w:r>
          <w:proofErr w:type="spellEnd"/>
          <w:r w:rsidR="00936BE8" w:rsidRPr="0077488E">
            <w:t xml:space="preserve"> </w:t>
          </w:r>
          <w:r w:rsidR="00936BE8" w:rsidRPr="0077488E">
            <w:rPr>
              <w:rFonts w:hint="cs"/>
              <w:cs/>
            </w:rPr>
            <w:t xml:space="preserve">ในการเขียนและได้ใช้ </w:t>
          </w:r>
          <w:proofErr w:type="spellStart"/>
          <w:r w:rsidR="00936BE8" w:rsidRPr="0077488E">
            <w:t>xampp</w:t>
          </w:r>
          <w:proofErr w:type="spellEnd"/>
          <w:r w:rsidR="00936BE8" w:rsidRPr="0077488E">
            <w:t xml:space="preserve"> </w:t>
          </w:r>
          <w:r w:rsidR="00936BE8" w:rsidRPr="0077488E">
            <w:rPr>
              <w:rFonts w:hint="cs"/>
              <w:cs/>
            </w:rPr>
            <w:t xml:space="preserve">เป็นโปรแกรมจำลอง </w:t>
          </w:r>
          <w:r w:rsidR="00936BE8" w:rsidRPr="0077488E">
            <w:t xml:space="preserve">Web Server </w:t>
          </w:r>
          <w:r w:rsidR="00936BE8" w:rsidRPr="0077488E">
            <w:rPr>
              <w:rFonts w:hint="cs"/>
              <w:cs/>
            </w:rPr>
            <w:t>เพื่อใช้ในการเชื่อมต่อกับฐานข้อมูลและเว็บแอปพลิเคชั่น โดยข้อมูลที่จะส่งผ่าน</w:t>
          </w:r>
          <w:r w:rsidR="00936BE8" w:rsidRPr="0077488E">
            <w:t xml:space="preserve"> Front-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>และ</w:t>
          </w:r>
          <w:r w:rsidR="00936BE8" w:rsidRPr="0077488E">
            <w:t xml:space="preserve"> Back-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 xml:space="preserve">ซึ่งมีรูปแบบของข้อมูลเป็น </w:t>
          </w:r>
          <w:r w:rsidR="00936BE8" w:rsidRPr="0077488E">
            <w:t xml:space="preserve">JSON </w:t>
          </w:r>
          <w:r w:rsidR="00936BE8" w:rsidRPr="0077488E">
            <w:rPr>
              <w:rFonts w:hint="cs"/>
              <w:cs/>
            </w:rPr>
            <w:t xml:space="preserve">เพื่อให้ง่ายต่อการทำ </w:t>
          </w:r>
          <w:r w:rsidR="00936BE8" w:rsidRPr="0077488E">
            <w:t>CRUD</w:t>
          </w:r>
        </w:p>
        <w:p w14:paraId="44445153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AD19528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F4DDD4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EB90980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41CCADB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FE980BC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E152807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7C35111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65161992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902252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EB0D994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44AAE8A" w14:textId="625980D8" w:rsidR="009712AA" w:rsidRPr="001E6346" w:rsidRDefault="006756A5" w:rsidP="008C44AD">
          <w:pPr>
            <w:ind w:left="360"/>
            <w:rPr>
              <w:b/>
              <w:bCs/>
              <w:cs/>
            </w:rPr>
          </w:pPr>
          <w:r w:rsidRPr="001E6346">
            <w:rPr>
              <w:b/>
              <w:bCs/>
            </w:rPr>
            <w:lastRenderedPageBreak/>
            <w:t xml:space="preserve">ER </w:t>
          </w:r>
          <w:proofErr w:type="gramStart"/>
          <w:r w:rsidRPr="001E6346">
            <w:rPr>
              <w:b/>
              <w:bCs/>
            </w:rPr>
            <w:t>diagram</w:t>
          </w:r>
          <w:proofErr w:type="gramEnd"/>
        </w:p>
        <w:p w14:paraId="7B020847" w14:textId="74D98E46" w:rsidR="009712AA" w:rsidRPr="00936BE8" w:rsidRDefault="00C1534F" w:rsidP="008C44AD">
          <w:pPr>
            <w:ind w:left="360"/>
          </w:pPr>
          <w:r>
            <w:rPr>
              <w:noProof/>
            </w:rPr>
            <w:drawing>
              <wp:inline distT="0" distB="0" distL="0" distR="0" wp14:anchorId="5933F702" wp14:editId="5A3D7772">
                <wp:extent cx="7903063" cy="4914679"/>
                <wp:effectExtent l="8255" t="0" r="0" b="0"/>
                <wp:docPr id="3" name="Picture 3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Diagram, schematic&#10;&#10;Description automatically generated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7909742" cy="4918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E5A0008" w14:textId="5363D31C" w:rsidR="00F415E5" w:rsidRPr="00B06F76" w:rsidRDefault="00A05157" w:rsidP="00A05157">
      <w:pPr>
        <w:pStyle w:val="Heading3"/>
        <w:rPr>
          <w:color w:val="000000" w:themeColor="text1"/>
        </w:rPr>
      </w:pPr>
      <w:r w:rsidRPr="00B06F76">
        <w:rPr>
          <w:color w:val="000000" w:themeColor="text1"/>
        </w:rPr>
        <w:lastRenderedPageBreak/>
        <w:t xml:space="preserve"> </w:t>
      </w:r>
      <w:bookmarkStart w:id="15" w:name="_Toc127952610"/>
      <w:r w:rsidRPr="00B06F76">
        <w:rPr>
          <w:color w:val="000000" w:themeColor="text1"/>
        </w:rPr>
        <w:t xml:space="preserve">3.1.4 </w:t>
      </w:r>
      <w:r w:rsidR="00F415E5" w:rsidRPr="00B06F76">
        <w:rPr>
          <w:rFonts w:hint="cs"/>
          <w:color w:val="000000" w:themeColor="text1"/>
          <w:cs/>
        </w:rPr>
        <w:t>ส่วนต่อประสานทางการสื่อสาร</w:t>
      </w:r>
      <w:bookmarkEnd w:id="15"/>
    </w:p>
    <w:sdt>
      <w:sdtPr>
        <w:id w:val="-1885090873"/>
        <w:placeholder>
          <w:docPart w:val="A4EDEDB70FE2420792E156E274353870"/>
        </w:placeholder>
      </w:sdtPr>
      <w:sdtContent>
        <w:p w14:paraId="07FBA2D2" w14:textId="3AD6BC40" w:rsidR="003723A0" w:rsidRPr="003723A0" w:rsidRDefault="00110165" w:rsidP="00ED7CEF">
          <w:pPr>
            <w:ind w:left="360"/>
          </w:pPr>
          <w:r>
            <w:rPr>
              <w:cs/>
            </w:rPr>
            <w:tab/>
          </w:r>
          <w:r w:rsidR="003723A0" w:rsidRPr="00110165">
            <w:rPr>
              <w:rFonts w:hint="cs"/>
              <w:cs/>
            </w:rPr>
            <w:t xml:space="preserve">เว็บเราใช้โปรโตคอลในการสร้างเว็บแอปพลิเคชั่นเป็น โปรโตคอล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เนื่องจากตัว </w:t>
          </w:r>
          <w:proofErr w:type="spellStart"/>
          <w:r w:rsidR="003723A0" w:rsidRPr="00110165">
            <w:t>xampp</w:t>
          </w:r>
          <w:proofErr w:type="spellEnd"/>
          <w:r w:rsidR="003723A0" w:rsidRPr="00110165">
            <w:t xml:space="preserve"> </w:t>
          </w:r>
          <w:r w:rsidR="003723A0" w:rsidRPr="00110165">
            <w:rPr>
              <w:rFonts w:hint="cs"/>
              <w:cs/>
            </w:rPr>
            <w:t xml:space="preserve">หรือโปรแกรมจำลองเว็บเซิร์ฟเวอร์ ได้ใช้โปรโตคอลเป็น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แต่ระบบได้มีการป้องกันระดับนึงโดยการใช้ </w:t>
          </w:r>
          <w:r w:rsidR="003723A0" w:rsidRPr="00110165">
            <w:t xml:space="preserve">JWT </w:t>
          </w:r>
          <w:r w:rsidR="003723A0" w:rsidRPr="00110165">
            <w:rPr>
              <w:rFonts w:hint="cs"/>
              <w:cs/>
            </w:rPr>
            <w:t>มาช่วยในเรื่องของความปลอดภัย</w:t>
          </w:r>
        </w:p>
      </w:sdtContent>
    </w:sdt>
    <w:p w14:paraId="261EF786" w14:textId="33812841" w:rsidR="001048F9" w:rsidRDefault="001048F9" w:rsidP="00ED7CEF">
      <w:pPr>
        <w:ind w:left="792"/>
      </w:pPr>
    </w:p>
    <w:p w14:paraId="7CF213FC" w14:textId="6DF5AA99" w:rsidR="0022227E" w:rsidRDefault="0022227E" w:rsidP="00ED7CEF">
      <w:pPr>
        <w:ind w:left="792"/>
      </w:pPr>
    </w:p>
    <w:p w14:paraId="049E99C2" w14:textId="59E900CD" w:rsidR="0022227E" w:rsidRDefault="0022227E" w:rsidP="00ED7CEF">
      <w:pPr>
        <w:ind w:left="792"/>
      </w:pPr>
    </w:p>
    <w:p w14:paraId="5AD0AA83" w14:textId="0FC7C8A9" w:rsidR="0022227E" w:rsidRDefault="0022227E" w:rsidP="00ED7CEF">
      <w:pPr>
        <w:ind w:left="792"/>
      </w:pPr>
    </w:p>
    <w:p w14:paraId="7E69AE44" w14:textId="5A4C1C13" w:rsidR="0022227E" w:rsidRDefault="0022227E" w:rsidP="00ED7CEF">
      <w:pPr>
        <w:ind w:left="792"/>
      </w:pPr>
    </w:p>
    <w:p w14:paraId="34DDE4BD" w14:textId="3AFA1588" w:rsidR="0022227E" w:rsidRDefault="0022227E" w:rsidP="00ED7CEF">
      <w:pPr>
        <w:ind w:left="792"/>
      </w:pPr>
    </w:p>
    <w:p w14:paraId="2718E756" w14:textId="239D6144" w:rsidR="0022227E" w:rsidRDefault="0022227E" w:rsidP="00ED7CEF">
      <w:pPr>
        <w:ind w:left="792"/>
      </w:pPr>
    </w:p>
    <w:p w14:paraId="67A93C13" w14:textId="6272A4F4" w:rsidR="00A649D1" w:rsidRDefault="00A649D1" w:rsidP="00ED7CEF">
      <w:pPr>
        <w:ind w:left="792"/>
      </w:pPr>
    </w:p>
    <w:p w14:paraId="632F0EBD" w14:textId="1F554A4B" w:rsidR="00A649D1" w:rsidRDefault="00A649D1" w:rsidP="00ED7CEF">
      <w:pPr>
        <w:ind w:left="792"/>
      </w:pPr>
    </w:p>
    <w:p w14:paraId="260FECB9" w14:textId="4BF94801" w:rsidR="00A649D1" w:rsidRDefault="00A649D1" w:rsidP="00ED7CEF">
      <w:pPr>
        <w:ind w:left="792"/>
      </w:pPr>
    </w:p>
    <w:p w14:paraId="354C1D30" w14:textId="44089793" w:rsidR="00A649D1" w:rsidRDefault="00A649D1" w:rsidP="00ED7CEF">
      <w:pPr>
        <w:ind w:left="792"/>
      </w:pPr>
    </w:p>
    <w:p w14:paraId="18ABB3C7" w14:textId="0E1C96D0" w:rsidR="00A649D1" w:rsidRDefault="00A649D1" w:rsidP="00ED7CEF">
      <w:pPr>
        <w:ind w:left="792"/>
      </w:pPr>
    </w:p>
    <w:p w14:paraId="79D261E8" w14:textId="1702F1E7" w:rsidR="00A649D1" w:rsidRDefault="00A649D1" w:rsidP="00ED7CEF">
      <w:pPr>
        <w:ind w:left="792"/>
      </w:pPr>
    </w:p>
    <w:p w14:paraId="6706DEB1" w14:textId="77777777" w:rsidR="00A649D1" w:rsidRDefault="00A649D1" w:rsidP="00ED7CEF">
      <w:pPr>
        <w:ind w:left="792"/>
      </w:pPr>
    </w:p>
    <w:p w14:paraId="6935F444" w14:textId="77777777" w:rsidR="0022227E" w:rsidRDefault="0022227E" w:rsidP="00ED7CEF">
      <w:pPr>
        <w:ind w:left="792"/>
      </w:pPr>
    </w:p>
    <w:p w14:paraId="5E45B271" w14:textId="764FCF5D" w:rsidR="003024C9" w:rsidRDefault="00A05157" w:rsidP="00E24D95">
      <w:pPr>
        <w:pStyle w:val="Heading2"/>
      </w:pPr>
      <w:bookmarkStart w:id="16" w:name="_Toc127952611"/>
      <w:r>
        <w:lastRenderedPageBreak/>
        <w:t xml:space="preserve">3.2 </w:t>
      </w:r>
      <w:r w:rsidR="009360A7">
        <w:rPr>
          <w:rFonts w:hint="cs"/>
          <w:cs/>
        </w:rPr>
        <w:t xml:space="preserve">ความต้องการแบบ </w:t>
      </w:r>
      <w:r w:rsidR="009360A7">
        <w:t>functional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3"/>
        <w:gridCol w:w="1131"/>
        <w:gridCol w:w="921"/>
        <w:gridCol w:w="1198"/>
        <w:gridCol w:w="1139"/>
        <w:gridCol w:w="803"/>
        <w:gridCol w:w="769"/>
        <w:gridCol w:w="872"/>
      </w:tblGrid>
      <w:tr w:rsidR="00FA7A68" w14:paraId="05BE8465" w14:textId="1BEA9130" w:rsidTr="00FA7A68">
        <w:tc>
          <w:tcPr>
            <w:tcW w:w="2183" w:type="dxa"/>
            <w:shd w:val="clear" w:color="auto" w:fill="D9D9D9" w:themeFill="background1" w:themeFillShade="D9"/>
          </w:tcPr>
          <w:p w14:paraId="75B76E88" w14:textId="191860E7" w:rsidR="00EC4977" w:rsidRDefault="00EC4977" w:rsidP="00E24D95">
            <w:r w:rsidRPr="00BA7150">
              <w:t>Functional</w:t>
            </w:r>
            <w:r>
              <w:t xml:space="preserve"> </w:t>
            </w:r>
          </w:p>
          <w:p w14:paraId="6A6FBBAE" w14:textId="6F3C41DB" w:rsidR="00EC4977" w:rsidRDefault="00EC4977" w:rsidP="00E24D95">
            <w:r>
              <w:t>R</w:t>
            </w:r>
            <w:r w:rsidRPr="00BA7150">
              <w:t>equirement</w:t>
            </w:r>
          </w:p>
        </w:tc>
        <w:tc>
          <w:tcPr>
            <w:tcW w:w="1131" w:type="dxa"/>
            <w:shd w:val="clear" w:color="auto" w:fill="D9D9D9" w:themeFill="background1" w:themeFillShade="D9"/>
          </w:tcPr>
          <w:p w14:paraId="5B7FE078" w14:textId="2893673D" w:rsidR="00EC4977" w:rsidRDefault="00EC4977" w:rsidP="00E24D95">
            <w:r w:rsidRPr="00F115A6">
              <w:t>Unknown User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53D348C3" w14:textId="0F036EE4" w:rsidR="00EC4977" w:rsidRDefault="00EC4977" w:rsidP="00E24D95">
            <w:r w:rsidRPr="00F67C9A">
              <w:t>User</w:t>
            </w:r>
          </w:p>
        </w:tc>
        <w:tc>
          <w:tcPr>
            <w:tcW w:w="1198" w:type="dxa"/>
            <w:shd w:val="clear" w:color="auto" w:fill="D9D9D9" w:themeFill="background1" w:themeFillShade="D9"/>
          </w:tcPr>
          <w:p w14:paraId="63EB9FF5" w14:textId="3FCC5DA8" w:rsidR="00EC4977" w:rsidRDefault="00EC4977" w:rsidP="00E24D95">
            <w:pPr>
              <w:rPr>
                <w:cs/>
              </w:rPr>
            </w:pPr>
            <w:r w:rsidRPr="0039008A">
              <w:t>Campaign Manager</w:t>
            </w:r>
          </w:p>
        </w:tc>
        <w:tc>
          <w:tcPr>
            <w:tcW w:w="1139" w:type="dxa"/>
            <w:shd w:val="clear" w:color="auto" w:fill="D9D9D9" w:themeFill="background1" w:themeFillShade="D9"/>
          </w:tcPr>
          <w:p w14:paraId="6B9B53A1" w14:textId="6A38908C" w:rsidR="00EC4977" w:rsidRDefault="00EC4977" w:rsidP="00E24D95">
            <w:r w:rsidRPr="00AF64A8">
              <w:t>Chairman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0E42BD1" w14:textId="49D7E660" w:rsidR="00EC4977" w:rsidRDefault="00EC4977" w:rsidP="00E24D95">
            <w:r w:rsidRPr="00851DFE">
              <w:t>Board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0C71D329" w14:textId="1A305BF7" w:rsidR="00EC4977" w:rsidRDefault="00EC4977" w:rsidP="00E24D95">
            <w:r w:rsidRPr="000C6CA9">
              <w:t>Staff Verify</w:t>
            </w:r>
          </w:p>
        </w:tc>
        <w:tc>
          <w:tcPr>
            <w:tcW w:w="872" w:type="dxa"/>
            <w:shd w:val="clear" w:color="auto" w:fill="D9D9D9" w:themeFill="background1" w:themeFillShade="D9"/>
          </w:tcPr>
          <w:p w14:paraId="10D09E48" w14:textId="5E3C12E4" w:rsidR="00EC4977" w:rsidRPr="000C6CA9" w:rsidRDefault="0016723F" w:rsidP="00E24D95">
            <w:r w:rsidRPr="0016723F">
              <w:t>Staff Money</w:t>
            </w:r>
          </w:p>
        </w:tc>
      </w:tr>
      <w:tr w:rsidR="00012AF6" w14:paraId="3442B432" w14:textId="77777777" w:rsidTr="00FA7A68">
        <w:tc>
          <w:tcPr>
            <w:tcW w:w="2183" w:type="dxa"/>
          </w:tcPr>
          <w:p w14:paraId="6C590E49" w14:textId="3ABFC04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สามารถสร้างบัญชี</w:t>
            </w:r>
            <w:r w:rsidRPr="00FD7ED4">
              <w:rPr>
                <w:sz w:val="26"/>
                <w:szCs w:val="26"/>
              </w:rPr>
              <w:t>User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2F85FC88" w14:textId="69415D21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4235CA8B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8" w:type="dxa"/>
          </w:tcPr>
          <w:p w14:paraId="24A807DF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9" w:type="dxa"/>
          </w:tcPr>
          <w:p w14:paraId="5D42B38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2EE20C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646B565E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4DD2E3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012AF6" w14:paraId="7D514443" w14:textId="2E54DA58" w:rsidTr="00FA7A68">
        <w:tc>
          <w:tcPr>
            <w:tcW w:w="2183" w:type="dxa"/>
          </w:tcPr>
          <w:p w14:paraId="269389A1" w14:textId="7937D4C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สามารถเข้าดูแคมเปญได้</w:t>
            </w:r>
          </w:p>
        </w:tc>
        <w:tc>
          <w:tcPr>
            <w:tcW w:w="1131" w:type="dxa"/>
          </w:tcPr>
          <w:p w14:paraId="0513A4BC" w14:textId="00638A1A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5DA3701A" w14:textId="617447D7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144B363" w14:textId="449D1759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2106AF0" w14:textId="7AC4793F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35CB2" w14:textId="2C8B1038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F67D487" w14:textId="2C91166F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8491F9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A062C82" w14:textId="77777777" w:rsidTr="00FA7A68">
        <w:tc>
          <w:tcPr>
            <w:tcW w:w="2183" w:type="dxa"/>
          </w:tcPr>
          <w:p w14:paraId="0CD1FB0B" w14:textId="46E61DD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สามารถเลือกค้นหาแคมเปญด้วย </w:t>
            </w:r>
            <w:r w:rsidRPr="00FD7ED4">
              <w:rPr>
                <w:sz w:val="26"/>
                <w:szCs w:val="26"/>
              </w:rPr>
              <w:t xml:space="preserve">Tag </w:t>
            </w:r>
            <w:r w:rsidRPr="00FD7ED4">
              <w:rPr>
                <w:rFonts w:hint="cs"/>
                <w:sz w:val="26"/>
                <w:szCs w:val="26"/>
                <w:cs/>
              </w:rPr>
              <w:t>ได้</w:t>
            </w:r>
          </w:p>
        </w:tc>
        <w:tc>
          <w:tcPr>
            <w:tcW w:w="1131" w:type="dxa"/>
          </w:tcPr>
          <w:p w14:paraId="6E988BB1" w14:textId="05147D8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6D33F611" w14:textId="7E20808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3D23F" w14:textId="3FEEB43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5F55C6A0" w14:textId="4385B791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8B1DF2F" w14:textId="7BE017FA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5ACBFFF7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F27842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65DE77A" w14:textId="784C96A0" w:rsidTr="00FA7A68">
        <w:tc>
          <w:tcPr>
            <w:tcW w:w="2183" w:type="dxa"/>
          </w:tcPr>
          <w:p w14:paraId="25715709" w14:textId="4B8609C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สามารถดูความคืบหน้าของแคมเปญบริจาคได้</w:t>
            </w:r>
          </w:p>
        </w:tc>
        <w:tc>
          <w:tcPr>
            <w:tcW w:w="1131" w:type="dxa"/>
          </w:tcPr>
          <w:p w14:paraId="0824B011" w14:textId="23B67E7E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02832DB5" w14:textId="2B1F6EB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D2EB3" w14:textId="6FE7D64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467580D7" w14:textId="2C14FDB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4DC9398" w14:textId="3C5578A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D16FFBE" w14:textId="55165ED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D3B649F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2ADC715" w14:textId="77777777" w:rsidTr="00FA7A68">
        <w:tc>
          <w:tcPr>
            <w:tcW w:w="2183" w:type="dxa"/>
          </w:tcPr>
          <w:p w14:paraId="6DFE1407" w14:textId="411D7E29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สามารถตรวจสอบสถานะการบริจาคได้</w:t>
            </w:r>
          </w:p>
        </w:tc>
        <w:tc>
          <w:tcPr>
            <w:tcW w:w="1131" w:type="dxa"/>
          </w:tcPr>
          <w:p w14:paraId="475351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21" w:type="dxa"/>
          </w:tcPr>
          <w:p w14:paraId="6275BF52" w14:textId="237DD33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5A39A02D" w14:textId="2D1BF90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FC2D40F" w14:textId="252CA56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04E2B01" w14:textId="3CD16A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71D47A0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5A9FB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226D9D0" w14:textId="682DCFE9" w:rsidTr="00FA7A68">
        <w:tc>
          <w:tcPr>
            <w:tcW w:w="2183" w:type="dxa"/>
          </w:tcPr>
          <w:p w14:paraId="77CE118F" w14:textId="48C4FCEE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สามารถบริจาคเงินให้แคมเปญบริจาคเงินได้</w:t>
            </w:r>
          </w:p>
        </w:tc>
        <w:tc>
          <w:tcPr>
            <w:tcW w:w="1131" w:type="dxa"/>
          </w:tcPr>
          <w:p w14:paraId="378483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1A64280" w14:textId="34D0FAC1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3D35C843" w14:textId="6BCDED3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12522256" w14:textId="561245C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3FBFE34" w14:textId="160C95D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2553FD3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408E153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EDF8A61" w14:textId="25D14E61" w:rsidTr="00FA7A68">
        <w:tc>
          <w:tcPr>
            <w:tcW w:w="2183" w:type="dxa"/>
          </w:tcPr>
          <w:p w14:paraId="7B026802" w14:textId="5BC3389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สามารถขอรับของบริจาคจากแคมเปญบริจาคของได้</w:t>
            </w:r>
          </w:p>
        </w:tc>
        <w:tc>
          <w:tcPr>
            <w:tcW w:w="1131" w:type="dxa"/>
          </w:tcPr>
          <w:p w14:paraId="265D0BB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A97300A" w14:textId="5030909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51AD130" w14:textId="7BDC9D0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0D80B4F" w14:textId="5980625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B36ACB2" w14:textId="2D4A87B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1B8BD7B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69B89F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1024745F" w14:textId="5B66E4A8" w:rsidTr="00FA7A68">
        <w:tc>
          <w:tcPr>
            <w:tcW w:w="2183" w:type="dxa"/>
          </w:tcPr>
          <w:p w14:paraId="01BBDB2F" w14:textId="05B9961C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สามารถขอสิทธิเป็น</w:t>
            </w:r>
            <w:r w:rsidRPr="00FD7ED4">
              <w:rPr>
                <w:sz w:val="26"/>
                <w:szCs w:val="26"/>
              </w:rPr>
              <w:t xml:space="preserve"> Campaign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</w:t>
            </w:r>
            <w:r w:rsidRPr="00FD7ED4">
              <w:rPr>
                <w:sz w:val="26"/>
                <w:szCs w:val="26"/>
              </w:rPr>
              <w:t>Manager</w:t>
            </w:r>
            <w:r w:rsidRPr="00FD7ED4">
              <w:rPr>
                <w:rFonts w:hint="cs"/>
                <w:sz w:val="26"/>
                <w:szCs w:val="26"/>
              </w:rPr>
              <w:t xml:space="preserve"> 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1ED459F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38D2D6D" w14:textId="1842762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A147DB8" w14:textId="46FA842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F27F4DB" w14:textId="13ADA90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93673" w14:textId="083A8D53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4FDA98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55EF0A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81F91FC" w14:textId="7643E90C" w:rsidTr="00FD7ED4">
        <w:trPr>
          <w:trHeight w:val="224"/>
        </w:trPr>
        <w:tc>
          <w:tcPr>
            <w:tcW w:w="2183" w:type="dxa"/>
          </w:tcPr>
          <w:p w14:paraId="7D77E6A0" w14:textId="20918B68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สามารถเปิดแคมเปญบริจาคเงินได้</w:t>
            </w:r>
          </w:p>
        </w:tc>
        <w:tc>
          <w:tcPr>
            <w:tcW w:w="1131" w:type="dxa"/>
          </w:tcPr>
          <w:p w14:paraId="7BD778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4346B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A13C9F4" w14:textId="0438D4F0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437640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C04C72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5E589A2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506726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CBBEF99" w14:textId="7591E4F5" w:rsidTr="00FA7A68">
        <w:tc>
          <w:tcPr>
            <w:tcW w:w="2183" w:type="dxa"/>
          </w:tcPr>
          <w:p w14:paraId="6A58FFE1" w14:textId="46E9ECE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สามารถเปิดแคมเปญบริจาคของได้</w:t>
            </w:r>
          </w:p>
        </w:tc>
        <w:tc>
          <w:tcPr>
            <w:tcW w:w="1131" w:type="dxa"/>
          </w:tcPr>
          <w:p w14:paraId="735D5BF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F9EDF6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CEDAB90" w14:textId="134DA8D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DBAD2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2A8E4BC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2FFD8AA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909882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FC5AB26" w14:textId="7DB86760" w:rsidTr="00FA7A68">
        <w:tc>
          <w:tcPr>
            <w:tcW w:w="2183" w:type="dxa"/>
          </w:tcPr>
          <w:p w14:paraId="49884E91" w14:textId="59E40943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สามารถเป็น</w:t>
            </w:r>
            <w:r w:rsidRPr="00FD7ED4">
              <w:rPr>
                <w:sz w:val="26"/>
                <w:szCs w:val="26"/>
              </w:rPr>
              <w:t xml:space="preserve">Board </w:t>
            </w:r>
            <w:r w:rsidRPr="00FD7ED4">
              <w:rPr>
                <w:rFonts w:hint="cs"/>
                <w:sz w:val="26"/>
                <w:szCs w:val="26"/>
                <w:cs/>
              </w:rPr>
              <w:t>แคมเปญบริจาคของได้</w:t>
            </w:r>
          </w:p>
        </w:tc>
        <w:tc>
          <w:tcPr>
            <w:tcW w:w="1131" w:type="dxa"/>
          </w:tcPr>
          <w:p w14:paraId="0D3AE3D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2743C72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E3B523E" w14:textId="25524B85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CF0E21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65E00B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F4D9E7C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2C4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8CC75D0" w14:textId="3624370D" w:rsidTr="00FA7A68">
        <w:tc>
          <w:tcPr>
            <w:tcW w:w="2183" w:type="dxa"/>
          </w:tcPr>
          <w:p w14:paraId="7FBEAF9F" w14:textId="6102D305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สามารถแก้ไขแคมเปญได้</w:t>
            </w:r>
          </w:p>
        </w:tc>
        <w:tc>
          <w:tcPr>
            <w:tcW w:w="1131" w:type="dxa"/>
          </w:tcPr>
          <w:p w14:paraId="51645D8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264B3C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C51817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1DE026C5" w14:textId="717C4F9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3B3C0F0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0A1A94D5" w14:textId="2E6BC31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0B40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33647A1" w14:textId="10DBDC7E" w:rsidTr="009A0573">
        <w:trPr>
          <w:trHeight w:val="602"/>
        </w:trPr>
        <w:tc>
          <w:tcPr>
            <w:tcW w:w="2183" w:type="dxa"/>
          </w:tcPr>
          <w:p w14:paraId="02CF7421" w14:textId="3EB5A04E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สามารถอัพเดตความคืบหน้าแคมเปญได้</w:t>
            </w:r>
          </w:p>
        </w:tc>
        <w:tc>
          <w:tcPr>
            <w:tcW w:w="1131" w:type="dxa"/>
          </w:tcPr>
          <w:p w14:paraId="6BA6CF62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96EC1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9095AA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66E85B50" w14:textId="3477085F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B03FC4D" w14:textId="4403207D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2F319E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DA697F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8D510B2" w14:textId="77777777" w:rsidTr="00FA7A68">
        <w:tc>
          <w:tcPr>
            <w:tcW w:w="2183" w:type="dxa"/>
          </w:tcPr>
          <w:p w14:paraId="049FD962" w14:textId="74566686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สามารถยุติแคมเปญได้</w:t>
            </w:r>
          </w:p>
        </w:tc>
        <w:tc>
          <w:tcPr>
            <w:tcW w:w="1131" w:type="dxa"/>
          </w:tcPr>
          <w:p w14:paraId="03632FC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F2C25A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BADC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457464A2" w14:textId="31A825F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D456AF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0B24CC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DD1131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DAB81BC" w14:textId="5B203EBC" w:rsidTr="00FA7A68">
        <w:tc>
          <w:tcPr>
            <w:tcW w:w="2183" w:type="dxa"/>
          </w:tcPr>
          <w:p w14:paraId="505AF933" w14:textId="30050988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สามารถอนุมัติการบริจาคของได้</w:t>
            </w:r>
          </w:p>
        </w:tc>
        <w:tc>
          <w:tcPr>
            <w:tcW w:w="1131" w:type="dxa"/>
          </w:tcPr>
          <w:p w14:paraId="4D16E9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2F96EE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62143D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533EBAB" w14:textId="3BEBC4B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3E4CCD3" w14:textId="691FDB4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B927B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139C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426C72DF" w14:textId="77777777" w:rsidTr="00FA7A68">
        <w:tc>
          <w:tcPr>
            <w:tcW w:w="2183" w:type="dxa"/>
          </w:tcPr>
          <w:p w14:paraId="71406E23" w14:textId="679DCDEF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 </w:t>
            </w:r>
            <w:r w:rsidRPr="00FD7ED4">
              <w:rPr>
                <w:sz w:val="26"/>
                <w:szCs w:val="26"/>
              </w:rPr>
              <w:t xml:space="preserve">Vote </w:t>
            </w:r>
            <w:r w:rsidRPr="00FD7ED4">
              <w:rPr>
                <w:rFonts w:hint="cs"/>
                <w:sz w:val="26"/>
                <w:szCs w:val="26"/>
                <w:cs/>
              </w:rPr>
              <w:t>บริจาคของได้</w:t>
            </w:r>
          </w:p>
        </w:tc>
        <w:tc>
          <w:tcPr>
            <w:tcW w:w="1131" w:type="dxa"/>
          </w:tcPr>
          <w:p w14:paraId="4FCE3AD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35B402F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55E3057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01566F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C13261B" w14:textId="1E4ECFD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5A9DAE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04000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68195DA" w14:textId="2E7AAF4A" w:rsidTr="00FA7A68">
        <w:tc>
          <w:tcPr>
            <w:tcW w:w="2183" w:type="dxa"/>
          </w:tcPr>
          <w:p w14:paraId="4451B1BE" w14:textId="1035B06B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สามารถอนุมัติการขอเป็น</w:t>
            </w:r>
            <w:r w:rsidRPr="00FD7ED4">
              <w:rPr>
                <w:sz w:val="26"/>
                <w:szCs w:val="26"/>
              </w:rPr>
              <w:t>Campaign Manager</w:t>
            </w:r>
          </w:p>
          <w:p w14:paraId="09904A86" w14:textId="6B87659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แคมเปญได้</w:t>
            </w:r>
          </w:p>
        </w:tc>
        <w:tc>
          <w:tcPr>
            <w:tcW w:w="1131" w:type="dxa"/>
          </w:tcPr>
          <w:p w14:paraId="7F87B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540D38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300B6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7D63EE4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DBA1DD8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817DCE1" w14:textId="4F1D50C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72" w:type="dxa"/>
          </w:tcPr>
          <w:p w14:paraId="33A37CD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27A01C6" w14:textId="3CE10245" w:rsidTr="00FA7A68">
        <w:tc>
          <w:tcPr>
            <w:tcW w:w="2183" w:type="dxa"/>
          </w:tcPr>
          <w:p w14:paraId="152C5C62" w14:textId="77D47A5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สามารถอนุมัติการบริจาคเงินได้</w:t>
            </w:r>
          </w:p>
        </w:tc>
        <w:tc>
          <w:tcPr>
            <w:tcW w:w="1131" w:type="dxa"/>
          </w:tcPr>
          <w:p w14:paraId="61E0E4C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BB69E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7E8DBD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B47C1C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AE2632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A03E521" w14:textId="13AF5B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F20F027" w14:textId="49524EE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</w:tr>
    </w:tbl>
    <w:p w14:paraId="40C4816F" w14:textId="15BACEA0" w:rsidR="009360A7" w:rsidRPr="006D4708" w:rsidRDefault="00A05157" w:rsidP="00A05157">
      <w:pPr>
        <w:pStyle w:val="Heading2"/>
      </w:pPr>
      <w:bookmarkStart w:id="17" w:name="_Toc127952612"/>
      <w:r>
        <w:lastRenderedPageBreak/>
        <w:t xml:space="preserve">3.3 </w:t>
      </w:r>
      <w:r w:rsidR="009360A7" w:rsidRPr="006D4708">
        <w:rPr>
          <w:rFonts w:hint="cs"/>
          <w:cs/>
        </w:rPr>
        <w:t xml:space="preserve">ความต้องการแบบ </w:t>
      </w:r>
      <w:r w:rsidR="009360A7" w:rsidRPr="006D4708">
        <w:t>Non-functional</w:t>
      </w:r>
      <w:bookmarkEnd w:id="17"/>
    </w:p>
    <w:p w14:paraId="11822415" w14:textId="7578DEEA" w:rsidR="006D4708" w:rsidRDefault="006D4708" w:rsidP="006D4708">
      <w:pPr>
        <w:spacing w:line="240" w:lineRule="auto"/>
      </w:pPr>
      <w:r>
        <w:rPr>
          <w:color w:val="000000" w:themeColor="text1"/>
          <w:cs/>
        </w:rPr>
        <w:tab/>
      </w:r>
      <w:r w:rsidRPr="006D4708">
        <w:rPr>
          <w:rFonts w:hint="cs"/>
          <w:color w:val="000000" w:themeColor="text1"/>
          <w:cs/>
        </w:rPr>
        <w:t>3.3.1</w:t>
      </w:r>
      <w:r>
        <w:rPr>
          <w:rFonts w:hint="cs"/>
          <w:color w:val="000000" w:themeColor="text1"/>
          <w:cs/>
        </w:rPr>
        <w:t xml:space="preserve"> </w:t>
      </w:r>
      <w:r w:rsidR="00DB0BD7" w:rsidRPr="00DB0BD7">
        <w:rPr>
          <w:color w:val="000000" w:themeColor="text1"/>
        </w:rPr>
        <w:t xml:space="preserve">Performance: </w:t>
      </w:r>
      <w:r w:rsidRPr="00805C30">
        <w:rPr>
          <w:rFonts w:hint="cs"/>
          <w:cs/>
        </w:rPr>
        <w:t>ระบบ</w:t>
      </w:r>
      <w:r>
        <w:rPr>
          <w:rFonts w:hint="cs"/>
          <w:cs/>
        </w:rPr>
        <w:t>สามารถรองรับคำขอในการตรวจสอบการโอนเงิน</w:t>
      </w:r>
      <w:r w:rsidR="00DC3500">
        <w:t>/</w:t>
      </w:r>
      <w:r w:rsidR="00DC3500">
        <w:rPr>
          <w:rFonts w:hint="cs"/>
          <w:cs/>
        </w:rPr>
        <w:t>ขอ</w:t>
      </w:r>
      <w:r w:rsidR="00870059">
        <w:rPr>
          <w:rFonts w:hint="cs"/>
          <w:cs/>
        </w:rPr>
        <w:t>ของ</w:t>
      </w:r>
      <w:r w:rsidR="00DC3500">
        <w:rPr>
          <w:rFonts w:hint="cs"/>
          <w:cs/>
        </w:rPr>
        <w:t>บริจาค</w:t>
      </w:r>
      <w:r w:rsidR="00891701">
        <w:rPr>
          <w:rFonts w:hint="cs"/>
          <w:cs/>
        </w:rPr>
        <w:t xml:space="preserve"> </w:t>
      </w:r>
      <w:r>
        <w:rPr>
          <w:rFonts w:hint="cs"/>
          <w:cs/>
        </w:rPr>
        <w:t xml:space="preserve">พร้อมกันได้มากถึง </w:t>
      </w:r>
      <w:r w:rsidR="00770395">
        <w:rPr>
          <w:rFonts w:hint="cs"/>
          <w:cs/>
        </w:rPr>
        <w:t>100</w:t>
      </w:r>
      <w:r>
        <w:rPr>
          <w:rFonts w:hint="cs"/>
          <w:cs/>
        </w:rPr>
        <w:t xml:space="preserve"> คำขอ </w:t>
      </w:r>
    </w:p>
    <w:p w14:paraId="0DCD1F18" w14:textId="68CD875E" w:rsidR="00E03C0B" w:rsidRDefault="006D4708" w:rsidP="00C35FCE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3.3.2</w:t>
      </w:r>
      <w:r w:rsidR="00DB0BD7">
        <w:rPr>
          <w:rFonts w:hint="cs"/>
          <w:cs/>
        </w:rPr>
        <w:t xml:space="preserve"> </w:t>
      </w:r>
      <w:r w:rsidR="0098100D" w:rsidRPr="0098100D">
        <w:t>Reliability:</w:t>
      </w:r>
      <w:r w:rsidR="00A81E77">
        <w:rPr>
          <w:rFonts w:hint="cs"/>
          <w:cs/>
        </w:rPr>
        <w:t xml:space="preserve"> </w:t>
      </w:r>
      <w:r w:rsidR="00A81E77" w:rsidRPr="00A81E77">
        <w:rPr>
          <w:rFonts w:cs="TH SarabunPSK"/>
          <w:cs/>
        </w:rPr>
        <w:t>ระบบ</w:t>
      </w:r>
      <w:r w:rsidR="00C1211D">
        <w:rPr>
          <w:rFonts w:cs="TH SarabunPSK" w:hint="cs"/>
          <w:cs/>
        </w:rPr>
        <w:t>จะ</w:t>
      </w:r>
      <w:r w:rsidR="00A81E77" w:rsidRPr="00A81E77">
        <w:rPr>
          <w:rFonts w:cs="TH SarabunPSK"/>
          <w:cs/>
        </w:rPr>
        <w:t>ไม่</w:t>
      </w:r>
      <w:r w:rsidR="00FA0D10">
        <w:rPr>
          <w:rFonts w:cs="TH SarabunPSK" w:hint="cs"/>
          <w:cs/>
        </w:rPr>
        <w:t>เ</w:t>
      </w:r>
      <w:r w:rsidR="00A81E77" w:rsidRPr="00A81E77">
        <w:rPr>
          <w:rFonts w:cs="TH SarabunPSK"/>
          <w:cs/>
        </w:rPr>
        <w:t>ป</w:t>
      </w:r>
      <w:r w:rsidR="00D907F3">
        <w:rPr>
          <w:rFonts w:cs="TH SarabunPSK" w:hint="cs"/>
          <w:cs/>
        </w:rPr>
        <w:t>ิ</w:t>
      </w:r>
      <w:r w:rsidR="00A81E77" w:rsidRPr="00A81E77">
        <w:rPr>
          <w:rFonts w:cs="TH SarabunPSK"/>
          <w:cs/>
        </w:rPr>
        <w:t>ดเผยรายละเอียดข้อมูลส่วนตัวของผู้ใช้ระบบ</w:t>
      </w:r>
      <w:r w:rsidR="00EA601A">
        <w:rPr>
          <w:rFonts w:cs="TH SarabunPSK" w:hint="cs"/>
          <w:cs/>
        </w:rPr>
        <w:t xml:space="preserve"> และ</w:t>
      </w:r>
      <w:r w:rsidR="00A81E77" w:rsidRPr="00A81E77">
        <w:rPr>
          <w:rFonts w:cs="TH SarabunPSK"/>
          <w:cs/>
        </w:rPr>
        <w:t>หากระบบล่มต้องสามารถกู้คืนได้ภายใน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1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ชั่วโมง</w:t>
      </w:r>
    </w:p>
    <w:p w14:paraId="2587FF2D" w14:textId="62AFFBAF" w:rsidR="00CA16C4" w:rsidRDefault="00A32BF6" w:rsidP="00CA16C4">
      <w:pPr>
        <w:spacing w:line="240" w:lineRule="auto"/>
        <w:rPr>
          <w:rFonts w:cs="TH SarabunPSK"/>
        </w:rPr>
      </w:pPr>
      <w:r>
        <w:rPr>
          <w:cs/>
        </w:rPr>
        <w:tab/>
      </w:r>
      <w:r>
        <w:rPr>
          <w:rFonts w:hint="cs"/>
          <w:cs/>
        </w:rPr>
        <w:t xml:space="preserve">3.3.3 </w:t>
      </w:r>
      <w:r w:rsidRPr="00A32BF6">
        <w:t>Availability:</w:t>
      </w:r>
      <w:r w:rsidR="00792570">
        <w:rPr>
          <w:rFonts w:hint="cs"/>
          <w:cs/>
        </w:rPr>
        <w:t xml:space="preserve"> </w:t>
      </w:r>
      <w:r w:rsidR="00A55200" w:rsidRPr="00A55200">
        <w:rPr>
          <w:rFonts w:cs="TH SarabunPSK"/>
          <w:cs/>
        </w:rPr>
        <w:t>ระบบการโอนเงินสามารถใช้งานได้ 06:00-24:00น. เนื่องจากว่าในช่วงเวลา 00:00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-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06:00 มักจะเป็นเวลาที่ธนาคารมักจะปิดปรับปรุงโดยใน 1 สัปดาห์ ระบบต้องสามารถใช้งานได้มากถึงร้อยละ 90 ต่อ สัปดาห์</w:t>
      </w:r>
      <w:r w:rsidR="00623267">
        <w:rPr>
          <w:rFonts w:cs="TH SarabunPSK"/>
        </w:rPr>
        <w:t xml:space="preserve"> </w:t>
      </w:r>
    </w:p>
    <w:p w14:paraId="107EBB23" w14:textId="43797FC1" w:rsidR="00226348" w:rsidRDefault="00226348" w:rsidP="00CA16C4">
      <w:pPr>
        <w:spacing w:line="240" w:lineRule="auto"/>
      </w:pPr>
    </w:p>
    <w:p w14:paraId="2726F9F6" w14:textId="1D502CF5" w:rsidR="004452EB" w:rsidRDefault="004452EB" w:rsidP="00CA16C4">
      <w:pPr>
        <w:spacing w:line="240" w:lineRule="auto"/>
      </w:pPr>
    </w:p>
    <w:p w14:paraId="27D97DA2" w14:textId="2BFA22A9" w:rsidR="004452EB" w:rsidRDefault="004452EB" w:rsidP="00CA16C4">
      <w:pPr>
        <w:spacing w:line="240" w:lineRule="auto"/>
      </w:pPr>
    </w:p>
    <w:p w14:paraId="36106B23" w14:textId="3FD143BC" w:rsidR="004452EB" w:rsidRDefault="004452EB" w:rsidP="00CA16C4">
      <w:pPr>
        <w:spacing w:line="240" w:lineRule="auto"/>
      </w:pPr>
    </w:p>
    <w:p w14:paraId="5A205F4F" w14:textId="29107B2A" w:rsidR="004452EB" w:rsidRDefault="004452EB" w:rsidP="00CA16C4">
      <w:pPr>
        <w:spacing w:line="240" w:lineRule="auto"/>
      </w:pPr>
    </w:p>
    <w:p w14:paraId="7851D2F8" w14:textId="12A43F7D" w:rsidR="004452EB" w:rsidRDefault="004452EB" w:rsidP="00CA16C4">
      <w:pPr>
        <w:spacing w:line="240" w:lineRule="auto"/>
      </w:pPr>
    </w:p>
    <w:p w14:paraId="42245542" w14:textId="375F4629" w:rsidR="007122E3" w:rsidRDefault="007122E3" w:rsidP="00CA16C4">
      <w:pPr>
        <w:spacing w:line="240" w:lineRule="auto"/>
      </w:pPr>
    </w:p>
    <w:p w14:paraId="5D1359B3" w14:textId="4A651AD1" w:rsidR="007122E3" w:rsidRDefault="007122E3" w:rsidP="00CA16C4">
      <w:pPr>
        <w:spacing w:line="240" w:lineRule="auto"/>
      </w:pPr>
    </w:p>
    <w:p w14:paraId="23C2A842" w14:textId="7DBDA7C4" w:rsidR="007122E3" w:rsidRDefault="007122E3" w:rsidP="00CA16C4">
      <w:pPr>
        <w:spacing w:line="240" w:lineRule="auto"/>
      </w:pPr>
    </w:p>
    <w:p w14:paraId="6FDA0874" w14:textId="1A834CE5" w:rsidR="007122E3" w:rsidRDefault="007122E3" w:rsidP="00CA16C4">
      <w:pPr>
        <w:spacing w:line="240" w:lineRule="auto"/>
      </w:pPr>
    </w:p>
    <w:p w14:paraId="3A299F52" w14:textId="77777777" w:rsidR="007122E3" w:rsidRDefault="007122E3" w:rsidP="00CA16C4">
      <w:pPr>
        <w:spacing w:line="240" w:lineRule="auto"/>
      </w:pPr>
    </w:p>
    <w:p w14:paraId="39F53169" w14:textId="73029316" w:rsidR="004452EB" w:rsidRDefault="004452EB" w:rsidP="00CA16C4">
      <w:pPr>
        <w:spacing w:line="240" w:lineRule="auto"/>
      </w:pPr>
    </w:p>
    <w:p w14:paraId="44D1A39C" w14:textId="4CC00B4B" w:rsidR="004452EB" w:rsidRDefault="004452EB" w:rsidP="00CA16C4">
      <w:pPr>
        <w:spacing w:line="240" w:lineRule="auto"/>
      </w:pPr>
    </w:p>
    <w:p w14:paraId="6D5C07E2" w14:textId="77777777" w:rsidR="004452EB" w:rsidRPr="00CA16C4" w:rsidRDefault="004452EB" w:rsidP="00CA16C4">
      <w:pPr>
        <w:spacing w:line="240" w:lineRule="auto"/>
      </w:pPr>
    </w:p>
    <w:p w14:paraId="0530AC18" w14:textId="265CDA68" w:rsidR="009360A7" w:rsidRPr="00FE54C0" w:rsidRDefault="00A05157" w:rsidP="00A05157">
      <w:pPr>
        <w:pStyle w:val="Heading1"/>
      </w:pPr>
      <w:bookmarkStart w:id="18" w:name="_Toc127952613"/>
      <w:r>
        <w:lastRenderedPageBreak/>
        <w:t xml:space="preserve">4. </w:t>
      </w:r>
      <w:r w:rsidR="00683AE6" w:rsidRPr="00FE54C0">
        <w:rPr>
          <w:rFonts w:hint="cs"/>
          <w:cs/>
        </w:rPr>
        <w:t>แผนภาพ</w:t>
      </w:r>
      <w:r w:rsidR="00A64DBB" w:rsidRPr="00FE54C0">
        <w:rPr>
          <w:rFonts w:hint="cs"/>
          <w:cs/>
        </w:rPr>
        <w:t>การวิเคราะห์ระบบ</w:t>
      </w:r>
      <w:bookmarkEnd w:id="18"/>
    </w:p>
    <w:sdt>
      <w:sdtPr>
        <w:rPr>
          <w:b/>
          <w:bCs/>
        </w:rPr>
        <w:id w:val="2073851881"/>
        <w:placeholder>
          <w:docPart w:val="464AF09AF2C840EDB4A94C24003FA95A"/>
        </w:placeholder>
      </w:sdtPr>
      <w:sdtEndPr>
        <w:rPr>
          <w:b w:val="0"/>
          <w:bCs w:val="0"/>
        </w:rPr>
      </w:sdtEndPr>
      <w:sdtContent>
        <w:p w14:paraId="0DBB9B65" w14:textId="2FC0F28F" w:rsidR="009B6C69" w:rsidRDefault="003A465C" w:rsidP="00FE54C0">
          <w:pPr>
            <w:jc w:val="center"/>
          </w:pP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 xml:space="preserve">ata </w:t>
          </w:r>
          <w:r>
            <w:rPr>
              <w:b/>
              <w:bCs/>
            </w:rPr>
            <w:t>F</w:t>
          </w:r>
          <w:r w:rsidRPr="003A465C">
            <w:rPr>
              <w:b/>
              <w:bCs/>
            </w:rPr>
            <w:t xml:space="preserve">low </w:t>
          </w: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>iagram</w:t>
          </w:r>
        </w:p>
        <w:p w14:paraId="4AC04817" w14:textId="767FFC95" w:rsidR="009B6C69" w:rsidRDefault="008B5831" w:rsidP="003C1221">
          <w:pPr>
            <w:jc w:val="center"/>
          </w:pPr>
          <w:r w:rsidRPr="008B5831">
            <w:rPr>
              <w:noProof/>
            </w:rPr>
            <w:drawing>
              <wp:inline distT="0" distB="0" distL="0" distR="0" wp14:anchorId="43382123" wp14:editId="5B5C1434">
                <wp:extent cx="5220152" cy="4480948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0152" cy="4480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9DD56" w14:textId="4B371AE9" w:rsidR="008B5831" w:rsidRDefault="00786B75" w:rsidP="003C1221">
          <w:pPr>
            <w:jc w:val="center"/>
          </w:pPr>
          <w:r w:rsidRPr="00786B75">
            <w:rPr>
              <w:noProof/>
            </w:rPr>
            <w:lastRenderedPageBreak/>
            <w:drawing>
              <wp:inline distT="0" distB="0" distL="0" distR="0" wp14:anchorId="1C103237" wp14:editId="432CB9E6">
                <wp:extent cx="5731510" cy="4239260"/>
                <wp:effectExtent l="0" t="0" r="2540" b="8890"/>
                <wp:docPr id="20" name="Picture 20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Diagram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23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1A143" w14:textId="03F4AF0A" w:rsidR="003C1221" w:rsidRDefault="008B5831" w:rsidP="003C1221">
          <w:pPr>
            <w:jc w:val="center"/>
          </w:pPr>
          <w:r w:rsidRPr="008B5831">
            <w:rPr>
              <w:noProof/>
            </w:rPr>
            <w:lastRenderedPageBreak/>
            <w:drawing>
              <wp:inline distT="0" distB="0" distL="0" distR="0" wp14:anchorId="6838D496" wp14:editId="6740751A">
                <wp:extent cx="5578323" cy="4351397"/>
                <wp:effectExtent l="0" t="0" r="3810" b="0"/>
                <wp:docPr id="11" name="Picture 11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Diagram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323" cy="4351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8B5831">
            <w:rPr>
              <w:noProof/>
            </w:rPr>
            <w:drawing>
              <wp:inline distT="0" distB="0" distL="0" distR="0" wp14:anchorId="5CEBB5FF" wp14:editId="66A5794F">
                <wp:extent cx="5584934" cy="3774440"/>
                <wp:effectExtent l="0" t="0" r="0" b="0"/>
                <wp:docPr id="14" name="Picture 14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Diagram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9356" cy="3777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83370" w14:textId="41BBAFA6" w:rsidR="009B6C69" w:rsidRDefault="008B5831" w:rsidP="00FE54C0">
          <w:pPr>
            <w:jc w:val="center"/>
          </w:pPr>
          <w:r w:rsidRPr="008B5831">
            <w:rPr>
              <w:noProof/>
            </w:rPr>
            <w:lastRenderedPageBreak/>
            <w:drawing>
              <wp:inline distT="0" distB="0" distL="0" distR="0" wp14:anchorId="584E5A68" wp14:editId="67C1FB37">
                <wp:extent cx="5562600" cy="2858336"/>
                <wp:effectExtent l="0" t="0" r="0" b="0"/>
                <wp:docPr id="18" name="Picture 18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Diagram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7322" cy="286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602061" w14:textId="63184C10" w:rsidR="009B6C69" w:rsidRDefault="009B6C69" w:rsidP="00FE54C0">
          <w:pPr>
            <w:jc w:val="center"/>
          </w:pPr>
        </w:p>
        <w:p w14:paraId="1CC9E099" w14:textId="362AE0BF" w:rsidR="003C1221" w:rsidRDefault="003C1221" w:rsidP="00FE54C0">
          <w:pPr>
            <w:jc w:val="center"/>
          </w:pPr>
        </w:p>
        <w:p w14:paraId="09EB559A" w14:textId="25FCDE8C" w:rsidR="003C1221" w:rsidRDefault="003C1221" w:rsidP="00FE54C0">
          <w:pPr>
            <w:jc w:val="center"/>
          </w:pPr>
        </w:p>
        <w:p w14:paraId="4229C427" w14:textId="70F26E8F" w:rsidR="003C1221" w:rsidRDefault="003C1221" w:rsidP="00FE54C0">
          <w:pPr>
            <w:jc w:val="center"/>
          </w:pPr>
        </w:p>
        <w:p w14:paraId="02E72A90" w14:textId="6C2F415D" w:rsidR="00240416" w:rsidRDefault="00240416" w:rsidP="00FE54C0">
          <w:pPr>
            <w:jc w:val="center"/>
          </w:pPr>
        </w:p>
        <w:p w14:paraId="3E18F0EE" w14:textId="5D4DD1BA" w:rsidR="00240416" w:rsidRDefault="00240416" w:rsidP="00FE54C0">
          <w:pPr>
            <w:jc w:val="center"/>
          </w:pPr>
        </w:p>
        <w:p w14:paraId="609721A3" w14:textId="40B0C2D6" w:rsidR="00A05157" w:rsidRDefault="00A05157" w:rsidP="00FE54C0">
          <w:pPr>
            <w:jc w:val="center"/>
          </w:pPr>
        </w:p>
        <w:p w14:paraId="6662C5D1" w14:textId="384F0F51" w:rsidR="00A05157" w:rsidRDefault="00A05157" w:rsidP="00FE54C0">
          <w:pPr>
            <w:jc w:val="center"/>
          </w:pPr>
        </w:p>
        <w:p w14:paraId="4C0B55D1" w14:textId="1E52FAA6" w:rsidR="00A05157" w:rsidRDefault="00A05157" w:rsidP="00FE54C0">
          <w:pPr>
            <w:jc w:val="center"/>
          </w:pPr>
        </w:p>
        <w:p w14:paraId="2FE5081B" w14:textId="5D95391F" w:rsidR="00A05157" w:rsidRDefault="00A05157" w:rsidP="00FE54C0">
          <w:pPr>
            <w:jc w:val="center"/>
          </w:pPr>
        </w:p>
        <w:p w14:paraId="67897281" w14:textId="4CC9DAAD" w:rsidR="00CA16C4" w:rsidRDefault="00CA16C4" w:rsidP="00CA16C4">
          <w:pPr>
            <w:jc w:val="center"/>
          </w:pPr>
        </w:p>
        <w:p w14:paraId="76D7056C" w14:textId="67F39490" w:rsidR="00CA16C4" w:rsidRDefault="00000000" w:rsidP="00CA16C4">
          <w:pPr>
            <w:jc w:val="center"/>
          </w:pPr>
        </w:p>
      </w:sdtContent>
    </w:sdt>
    <w:p w14:paraId="44BAAF17" w14:textId="77777777" w:rsidR="005F2A57" w:rsidRDefault="005F2A57" w:rsidP="003C1221"/>
    <w:p w14:paraId="2FA94CCA" w14:textId="4A7D1D5F" w:rsidR="00683AE6" w:rsidRPr="00B73C6E" w:rsidRDefault="00A05157" w:rsidP="00A05157">
      <w:pPr>
        <w:pStyle w:val="Heading1"/>
        <w:rPr>
          <w:color w:val="000000" w:themeColor="text1"/>
        </w:rPr>
      </w:pPr>
      <w:bookmarkStart w:id="19" w:name="_Toc127952614"/>
      <w:r w:rsidRPr="00B73C6E">
        <w:rPr>
          <w:color w:val="000000" w:themeColor="text1"/>
        </w:rPr>
        <w:lastRenderedPageBreak/>
        <w:t xml:space="preserve">5. </w:t>
      </w:r>
      <w:r w:rsidR="00683AE6" w:rsidRPr="00B73C6E">
        <w:rPr>
          <w:rFonts w:hint="cs"/>
          <w:color w:val="000000" w:themeColor="text1"/>
          <w:cs/>
        </w:rPr>
        <w:t>ภาคผนวก</w:t>
      </w:r>
      <w:bookmarkEnd w:id="19"/>
    </w:p>
    <w:p w14:paraId="38A5DDE2" w14:textId="06619090" w:rsidR="00C466C7" w:rsidRPr="00240416" w:rsidRDefault="00240416" w:rsidP="00524379">
      <w:pPr>
        <w:jc w:val="center"/>
        <w:rPr>
          <w:b/>
          <w:bCs/>
        </w:rPr>
      </w:pPr>
      <w:r w:rsidRPr="00240416">
        <w:rPr>
          <w:b/>
          <w:bCs/>
        </w:rPr>
        <w:t xml:space="preserve">Gantt Chart </w:t>
      </w:r>
      <w:r w:rsidRPr="00240416">
        <w:rPr>
          <w:rFonts w:hint="cs"/>
          <w:b/>
          <w:bCs/>
          <w:cs/>
        </w:rPr>
        <w:t>แผนการดำเนินงาน</w:t>
      </w:r>
    </w:p>
    <w:p w14:paraId="3E55D1AD" w14:textId="04D60B79" w:rsidR="00240416" w:rsidRDefault="0012151F" w:rsidP="00686EDF">
      <w:pPr>
        <w:jc w:val="center"/>
      </w:pPr>
      <w:r w:rsidRPr="0012151F">
        <w:rPr>
          <w:noProof/>
        </w:rPr>
        <w:drawing>
          <wp:inline distT="0" distB="0" distL="0" distR="0" wp14:anchorId="34EB8634" wp14:editId="33B01302">
            <wp:extent cx="7782198" cy="3180648"/>
            <wp:effectExtent l="0" t="4127" r="5397" b="5398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700" cy="3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F9" w14:textId="328C90E5" w:rsidR="00686EDF" w:rsidRDefault="00A67EB9" w:rsidP="00686EDF">
      <w:pPr>
        <w:jc w:val="center"/>
      </w:pPr>
      <w:r w:rsidRPr="00A67EB9">
        <w:rPr>
          <w:noProof/>
        </w:rPr>
        <w:lastRenderedPageBreak/>
        <w:drawing>
          <wp:inline distT="0" distB="0" distL="0" distR="0" wp14:anchorId="73AE34EC" wp14:editId="122863E2">
            <wp:extent cx="8614590" cy="3085638"/>
            <wp:effectExtent l="2222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1621" cy="3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915" w14:textId="441F0A6E" w:rsidR="00287CE7" w:rsidRPr="00F72DC6" w:rsidRDefault="009869E5" w:rsidP="00686EDF">
      <w:pPr>
        <w:jc w:val="center"/>
      </w:pPr>
      <w:r w:rsidRPr="009869E5">
        <w:rPr>
          <w:noProof/>
        </w:rPr>
        <w:lastRenderedPageBreak/>
        <w:drawing>
          <wp:inline distT="0" distB="0" distL="0" distR="0" wp14:anchorId="75DFF420" wp14:editId="21F68D53">
            <wp:extent cx="8640887" cy="1687778"/>
            <wp:effectExtent l="9525" t="0" r="0" b="0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2129" cy="16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E7" w:rsidRPr="00F72DC6" w:rsidSect="00FC1070">
      <w:headerReference w:type="default" r:id="rId22"/>
      <w:footerReference w:type="default" r:id="rId23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7F97" w14:textId="77777777" w:rsidR="00261DF7" w:rsidRDefault="00261DF7" w:rsidP="00086F1C">
      <w:pPr>
        <w:spacing w:after="0" w:line="240" w:lineRule="auto"/>
      </w:pPr>
      <w:r>
        <w:separator/>
      </w:r>
    </w:p>
  </w:endnote>
  <w:endnote w:type="continuationSeparator" w:id="0">
    <w:p w14:paraId="34236B3C" w14:textId="77777777" w:rsidR="00261DF7" w:rsidRDefault="00261DF7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A6B6" w14:textId="75E457A3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455856">
      <w:rPr>
        <w:rFonts w:asciiTheme="majorHAnsi" w:eastAsiaTheme="majorEastAsia" w:hAnsiTheme="majorHAnsi" w:cstheme="majorBidi"/>
        <w:sz w:val="24"/>
        <w:szCs w:val="24"/>
      </w:rPr>
      <w:t>0.0.5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C61B85" w:rsidRPr="00C61B85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795AB2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22AD7" w14:textId="77777777" w:rsidR="00261DF7" w:rsidRDefault="00261DF7" w:rsidP="00086F1C">
      <w:pPr>
        <w:spacing w:after="0" w:line="240" w:lineRule="auto"/>
      </w:pPr>
      <w:r>
        <w:separator/>
      </w:r>
    </w:p>
  </w:footnote>
  <w:footnote w:type="continuationSeparator" w:id="0">
    <w:p w14:paraId="74DB06AC" w14:textId="77777777" w:rsidR="00261DF7" w:rsidRDefault="00261DF7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C5867" w14:textId="1F5F9050" w:rsidR="00E32FB7" w:rsidRDefault="00E96DAF" w:rsidP="008F1724">
    <w:pPr>
      <w:pStyle w:val="Header"/>
      <w:pBdr>
        <w:bottom w:val="single" w:sz="4" w:space="1" w:color="auto"/>
      </w:pBdr>
      <w:jc w:val="right"/>
    </w:pPr>
    <w:r w:rsidRPr="00E96DAF">
      <w:rPr>
        <w:rFonts w:cs="TH SarabunPSK"/>
        <w:cs/>
      </w:rPr>
      <w:t>โครงการพัฒนาเว็บแอพพลิเคชั่นแคมเปญบริจาคเพื่อการกุศล</w:t>
    </w:r>
  </w:p>
  <w:p w14:paraId="2B38210A" w14:textId="77777777" w:rsidR="00E32FB7" w:rsidRPr="00086F1C" w:rsidRDefault="00E32FB7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93E"/>
    <w:multiLevelType w:val="hybridMultilevel"/>
    <w:tmpl w:val="52748190"/>
    <w:lvl w:ilvl="0" w:tplc="FC3E7B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CFE"/>
    <w:multiLevelType w:val="hybridMultilevel"/>
    <w:tmpl w:val="AFDC0D36"/>
    <w:lvl w:ilvl="0" w:tplc="A704DB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B6DA3"/>
    <w:multiLevelType w:val="hybridMultilevel"/>
    <w:tmpl w:val="903CD00E"/>
    <w:lvl w:ilvl="0" w:tplc="BA366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16946"/>
    <w:multiLevelType w:val="hybridMultilevel"/>
    <w:tmpl w:val="F814B5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C0450"/>
    <w:multiLevelType w:val="multilevel"/>
    <w:tmpl w:val="2ABE3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9" w15:restartNumberingAfterBreak="0">
    <w:nsid w:val="432A56F1"/>
    <w:multiLevelType w:val="hybridMultilevel"/>
    <w:tmpl w:val="D732387A"/>
    <w:lvl w:ilvl="0" w:tplc="197891E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1" w15:restartNumberingAfterBreak="0">
    <w:nsid w:val="69565B65"/>
    <w:multiLevelType w:val="hybridMultilevel"/>
    <w:tmpl w:val="9708767A"/>
    <w:lvl w:ilvl="0" w:tplc="835E0DFA">
      <w:start w:val="1"/>
      <w:numFmt w:val="lowerLetter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73C1024D"/>
    <w:multiLevelType w:val="multilevel"/>
    <w:tmpl w:val="F5D0EF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044F51"/>
    <w:multiLevelType w:val="hybridMultilevel"/>
    <w:tmpl w:val="1CBE2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73438">
    <w:abstractNumId w:val="5"/>
  </w:num>
  <w:num w:numId="2" w16cid:durableId="2032756206">
    <w:abstractNumId w:val="10"/>
  </w:num>
  <w:num w:numId="3" w16cid:durableId="198662467">
    <w:abstractNumId w:val="2"/>
  </w:num>
  <w:num w:numId="4" w16cid:durableId="1156916616">
    <w:abstractNumId w:val="10"/>
  </w:num>
  <w:num w:numId="5" w16cid:durableId="1714230045">
    <w:abstractNumId w:val="10"/>
  </w:num>
  <w:num w:numId="6" w16cid:durableId="2118135920">
    <w:abstractNumId w:val="6"/>
  </w:num>
  <w:num w:numId="7" w16cid:durableId="484780880">
    <w:abstractNumId w:val="4"/>
  </w:num>
  <w:num w:numId="8" w16cid:durableId="1279875225">
    <w:abstractNumId w:val="12"/>
  </w:num>
  <w:num w:numId="9" w16cid:durableId="2123480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00921">
    <w:abstractNumId w:val="3"/>
  </w:num>
  <w:num w:numId="11" w16cid:durableId="680595029">
    <w:abstractNumId w:val="14"/>
  </w:num>
  <w:num w:numId="12" w16cid:durableId="1986741595">
    <w:abstractNumId w:val="7"/>
  </w:num>
  <w:num w:numId="13" w16cid:durableId="640429777">
    <w:abstractNumId w:val="1"/>
  </w:num>
  <w:num w:numId="14" w16cid:durableId="1283265433">
    <w:abstractNumId w:val="8"/>
  </w:num>
  <w:num w:numId="15" w16cid:durableId="1813406074">
    <w:abstractNumId w:val="13"/>
  </w:num>
  <w:num w:numId="16" w16cid:durableId="161746890">
    <w:abstractNumId w:val="0"/>
  </w:num>
  <w:num w:numId="17" w16cid:durableId="54162203">
    <w:abstractNumId w:val="11"/>
  </w:num>
  <w:num w:numId="18" w16cid:durableId="988827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B3"/>
    <w:rsid w:val="000032D2"/>
    <w:rsid w:val="00007EF6"/>
    <w:rsid w:val="0001242C"/>
    <w:rsid w:val="00012AF6"/>
    <w:rsid w:val="00013FC3"/>
    <w:rsid w:val="000211BC"/>
    <w:rsid w:val="00022635"/>
    <w:rsid w:val="00022C38"/>
    <w:rsid w:val="000262A6"/>
    <w:rsid w:val="000273A4"/>
    <w:rsid w:val="000334F2"/>
    <w:rsid w:val="000350D1"/>
    <w:rsid w:val="00035D57"/>
    <w:rsid w:val="00042870"/>
    <w:rsid w:val="00043220"/>
    <w:rsid w:val="00044511"/>
    <w:rsid w:val="00045093"/>
    <w:rsid w:val="00051D0D"/>
    <w:rsid w:val="00053B90"/>
    <w:rsid w:val="00053F43"/>
    <w:rsid w:val="00063BF7"/>
    <w:rsid w:val="0006418B"/>
    <w:rsid w:val="00064F68"/>
    <w:rsid w:val="00065EFA"/>
    <w:rsid w:val="000678B3"/>
    <w:rsid w:val="000713BF"/>
    <w:rsid w:val="00071D50"/>
    <w:rsid w:val="0008040F"/>
    <w:rsid w:val="00080C67"/>
    <w:rsid w:val="00080EB2"/>
    <w:rsid w:val="00086F1C"/>
    <w:rsid w:val="00091F5E"/>
    <w:rsid w:val="00092229"/>
    <w:rsid w:val="00093A73"/>
    <w:rsid w:val="000945D4"/>
    <w:rsid w:val="00094978"/>
    <w:rsid w:val="00095600"/>
    <w:rsid w:val="00097304"/>
    <w:rsid w:val="000976F5"/>
    <w:rsid w:val="00097B70"/>
    <w:rsid w:val="00097BBB"/>
    <w:rsid w:val="000A0F69"/>
    <w:rsid w:val="000A11CF"/>
    <w:rsid w:val="000A357F"/>
    <w:rsid w:val="000A4E8D"/>
    <w:rsid w:val="000A59E6"/>
    <w:rsid w:val="000A5D99"/>
    <w:rsid w:val="000A70F4"/>
    <w:rsid w:val="000B1A80"/>
    <w:rsid w:val="000B20C8"/>
    <w:rsid w:val="000B2536"/>
    <w:rsid w:val="000B5A47"/>
    <w:rsid w:val="000B7062"/>
    <w:rsid w:val="000B7996"/>
    <w:rsid w:val="000C145F"/>
    <w:rsid w:val="000C157B"/>
    <w:rsid w:val="000C19DD"/>
    <w:rsid w:val="000C239F"/>
    <w:rsid w:val="000C3912"/>
    <w:rsid w:val="000C6CA9"/>
    <w:rsid w:val="000D39F5"/>
    <w:rsid w:val="000D5930"/>
    <w:rsid w:val="000D6C58"/>
    <w:rsid w:val="000E2770"/>
    <w:rsid w:val="000E359C"/>
    <w:rsid w:val="000E401F"/>
    <w:rsid w:val="000E679E"/>
    <w:rsid w:val="000E6E2C"/>
    <w:rsid w:val="000E7345"/>
    <w:rsid w:val="000E76C5"/>
    <w:rsid w:val="000F08C2"/>
    <w:rsid w:val="000F23B8"/>
    <w:rsid w:val="001007E8"/>
    <w:rsid w:val="00102E2E"/>
    <w:rsid w:val="001048F9"/>
    <w:rsid w:val="001057E1"/>
    <w:rsid w:val="00110165"/>
    <w:rsid w:val="00113C32"/>
    <w:rsid w:val="0011595C"/>
    <w:rsid w:val="001203E5"/>
    <w:rsid w:val="00120731"/>
    <w:rsid w:val="0012151F"/>
    <w:rsid w:val="0012231A"/>
    <w:rsid w:val="0012431C"/>
    <w:rsid w:val="0012560F"/>
    <w:rsid w:val="00126B2B"/>
    <w:rsid w:val="00130030"/>
    <w:rsid w:val="00131A75"/>
    <w:rsid w:val="00131CBF"/>
    <w:rsid w:val="00132316"/>
    <w:rsid w:val="001339C7"/>
    <w:rsid w:val="00134273"/>
    <w:rsid w:val="00134618"/>
    <w:rsid w:val="0013546C"/>
    <w:rsid w:val="00141A32"/>
    <w:rsid w:val="00142B8F"/>
    <w:rsid w:val="00143019"/>
    <w:rsid w:val="00143F59"/>
    <w:rsid w:val="00145BBE"/>
    <w:rsid w:val="00147F13"/>
    <w:rsid w:val="0015065B"/>
    <w:rsid w:val="001513C2"/>
    <w:rsid w:val="00151421"/>
    <w:rsid w:val="00152098"/>
    <w:rsid w:val="00153CD7"/>
    <w:rsid w:val="00157A6A"/>
    <w:rsid w:val="00160846"/>
    <w:rsid w:val="001627B3"/>
    <w:rsid w:val="001637E6"/>
    <w:rsid w:val="00166246"/>
    <w:rsid w:val="0016723F"/>
    <w:rsid w:val="00167D46"/>
    <w:rsid w:val="001734B9"/>
    <w:rsid w:val="00174DDB"/>
    <w:rsid w:val="00182E92"/>
    <w:rsid w:val="001842D0"/>
    <w:rsid w:val="0018442A"/>
    <w:rsid w:val="0019080A"/>
    <w:rsid w:val="0019696A"/>
    <w:rsid w:val="001969DE"/>
    <w:rsid w:val="0019701F"/>
    <w:rsid w:val="001A03CE"/>
    <w:rsid w:val="001A4CE4"/>
    <w:rsid w:val="001B1269"/>
    <w:rsid w:val="001B330D"/>
    <w:rsid w:val="001B42B7"/>
    <w:rsid w:val="001B4989"/>
    <w:rsid w:val="001B5FF9"/>
    <w:rsid w:val="001B6D3A"/>
    <w:rsid w:val="001C1731"/>
    <w:rsid w:val="001C225C"/>
    <w:rsid w:val="001C3E0A"/>
    <w:rsid w:val="001C4D80"/>
    <w:rsid w:val="001C56E9"/>
    <w:rsid w:val="001C5ED4"/>
    <w:rsid w:val="001C6B1D"/>
    <w:rsid w:val="001C7B81"/>
    <w:rsid w:val="001D0E50"/>
    <w:rsid w:val="001D105A"/>
    <w:rsid w:val="001D2F88"/>
    <w:rsid w:val="001E0B0F"/>
    <w:rsid w:val="001E3A67"/>
    <w:rsid w:val="001E6346"/>
    <w:rsid w:val="001E677B"/>
    <w:rsid w:val="001F241A"/>
    <w:rsid w:val="001F2CBC"/>
    <w:rsid w:val="001F4753"/>
    <w:rsid w:val="001F64DF"/>
    <w:rsid w:val="001F7EEB"/>
    <w:rsid w:val="00201D49"/>
    <w:rsid w:val="00203270"/>
    <w:rsid w:val="0020604E"/>
    <w:rsid w:val="002109A2"/>
    <w:rsid w:val="00216046"/>
    <w:rsid w:val="002208DF"/>
    <w:rsid w:val="00220966"/>
    <w:rsid w:val="00220CBE"/>
    <w:rsid w:val="0022211A"/>
    <w:rsid w:val="0022227E"/>
    <w:rsid w:val="00226348"/>
    <w:rsid w:val="00227AAD"/>
    <w:rsid w:val="00230A84"/>
    <w:rsid w:val="00230B8A"/>
    <w:rsid w:val="00231B9E"/>
    <w:rsid w:val="00240416"/>
    <w:rsid w:val="00241A0D"/>
    <w:rsid w:val="00241CF5"/>
    <w:rsid w:val="00241D4F"/>
    <w:rsid w:val="00243A17"/>
    <w:rsid w:val="0024755B"/>
    <w:rsid w:val="00247CD5"/>
    <w:rsid w:val="0025005E"/>
    <w:rsid w:val="00254CA1"/>
    <w:rsid w:val="0025553C"/>
    <w:rsid w:val="00261015"/>
    <w:rsid w:val="00261DF7"/>
    <w:rsid w:val="0026228B"/>
    <w:rsid w:val="00271023"/>
    <w:rsid w:val="002729A0"/>
    <w:rsid w:val="00272C6F"/>
    <w:rsid w:val="002733BD"/>
    <w:rsid w:val="002741F9"/>
    <w:rsid w:val="00276F9C"/>
    <w:rsid w:val="0028325E"/>
    <w:rsid w:val="00286D8F"/>
    <w:rsid w:val="00287CE7"/>
    <w:rsid w:val="00290ECC"/>
    <w:rsid w:val="00291C9B"/>
    <w:rsid w:val="0029522A"/>
    <w:rsid w:val="00297EC5"/>
    <w:rsid w:val="002A2DF2"/>
    <w:rsid w:val="002A488D"/>
    <w:rsid w:val="002A756B"/>
    <w:rsid w:val="002B2B63"/>
    <w:rsid w:val="002B39A6"/>
    <w:rsid w:val="002B60CD"/>
    <w:rsid w:val="002C282D"/>
    <w:rsid w:val="002C2DE3"/>
    <w:rsid w:val="002C3490"/>
    <w:rsid w:val="002C60C0"/>
    <w:rsid w:val="002C7065"/>
    <w:rsid w:val="002C72CE"/>
    <w:rsid w:val="002D2923"/>
    <w:rsid w:val="002D2F48"/>
    <w:rsid w:val="002D4DBD"/>
    <w:rsid w:val="002D67D3"/>
    <w:rsid w:val="002E09FC"/>
    <w:rsid w:val="002E150F"/>
    <w:rsid w:val="002E1FA8"/>
    <w:rsid w:val="002E276A"/>
    <w:rsid w:val="002E278A"/>
    <w:rsid w:val="002E55E2"/>
    <w:rsid w:val="002E735B"/>
    <w:rsid w:val="002F06AA"/>
    <w:rsid w:val="002F3021"/>
    <w:rsid w:val="002F5772"/>
    <w:rsid w:val="002F6E19"/>
    <w:rsid w:val="002F7967"/>
    <w:rsid w:val="003024C9"/>
    <w:rsid w:val="003068A9"/>
    <w:rsid w:val="00306DB2"/>
    <w:rsid w:val="003070BD"/>
    <w:rsid w:val="00310234"/>
    <w:rsid w:val="00314339"/>
    <w:rsid w:val="003153D0"/>
    <w:rsid w:val="003161AF"/>
    <w:rsid w:val="00316E46"/>
    <w:rsid w:val="0032469B"/>
    <w:rsid w:val="003263B5"/>
    <w:rsid w:val="003318EC"/>
    <w:rsid w:val="00333810"/>
    <w:rsid w:val="0033411F"/>
    <w:rsid w:val="00335165"/>
    <w:rsid w:val="00340EC1"/>
    <w:rsid w:val="0034127B"/>
    <w:rsid w:val="003452F9"/>
    <w:rsid w:val="00346953"/>
    <w:rsid w:val="00346B4D"/>
    <w:rsid w:val="003474F6"/>
    <w:rsid w:val="003479AC"/>
    <w:rsid w:val="00350898"/>
    <w:rsid w:val="00350984"/>
    <w:rsid w:val="00351E8C"/>
    <w:rsid w:val="00354045"/>
    <w:rsid w:val="00354315"/>
    <w:rsid w:val="00357F74"/>
    <w:rsid w:val="00360585"/>
    <w:rsid w:val="00367350"/>
    <w:rsid w:val="0036769B"/>
    <w:rsid w:val="003676D8"/>
    <w:rsid w:val="003676DB"/>
    <w:rsid w:val="00367AA4"/>
    <w:rsid w:val="00371A1A"/>
    <w:rsid w:val="003723A0"/>
    <w:rsid w:val="00372AAA"/>
    <w:rsid w:val="0037406B"/>
    <w:rsid w:val="00375AC9"/>
    <w:rsid w:val="00376C6F"/>
    <w:rsid w:val="00376DDB"/>
    <w:rsid w:val="00377E7E"/>
    <w:rsid w:val="00381636"/>
    <w:rsid w:val="00381729"/>
    <w:rsid w:val="00383BFF"/>
    <w:rsid w:val="0039008A"/>
    <w:rsid w:val="003903BE"/>
    <w:rsid w:val="00390713"/>
    <w:rsid w:val="003908A5"/>
    <w:rsid w:val="00392CFE"/>
    <w:rsid w:val="00394410"/>
    <w:rsid w:val="00395D03"/>
    <w:rsid w:val="003A030D"/>
    <w:rsid w:val="003A0CE0"/>
    <w:rsid w:val="003A465C"/>
    <w:rsid w:val="003A4B0C"/>
    <w:rsid w:val="003A5ABA"/>
    <w:rsid w:val="003A615A"/>
    <w:rsid w:val="003B16A1"/>
    <w:rsid w:val="003B3A2A"/>
    <w:rsid w:val="003B4427"/>
    <w:rsid w:val="003B70F1"/>
    <w:rsid w:val="003C1221"/>
    <w:rsid w:val="003C341D"/>
    <w:rsid w:val="003C38CE"/>
    <w:rsid w:val="003D323B"/>
    <w:rsid w:val="003D330C"/>
    <w:rsid w:val="003D5EEE"/>
    <w:rsid w:val="003D63D3"/>
    <w:rsid w:val="003D7A87"/>
    <w:rsid w:val="003E11B6"/>
    <w:rsid w:val="003E6C00"/>
    <w:rsid w:val="003E7E6A"/>
    <w:rsid w:val="003F0308"/>
    <w:rsid w:val="003F0DA4"/>
    <w:rsid w:val="003F18E5"/>
    <w:rsid w:val="003F52AE"/>
    <w:rsid w:val="003F76F9"/>
    <w:rsid w:val="00403230"/>
    <w:rsid w:val="004048FE"/>
    <w:rsid w:val="00406D50"/>
    <w:rsid w:val="00415EEF"/>
    <w:rsid w:val="0041611A"/>
    <w:rsid w:val="00416B1E"/>
    <w:rsid w:val="00423224"/>
    <w:rsid w:val="004251C5"/>
    <w:rsid w:val="00433EBD"/>
    <w:rsid w:val="004340EB"/>
    <w:rsid w:val="00436265"/>
    <w:rsid w:val="00441EAC"/>
    <w:rsid w:val="004452EB"/>
    <w:rsid w:val="0044554C"/>
    <w:rsid w:val="00447315"/>
    <w:rsid w:val="00452B4E"/>
    <w:rsid w:val="00454ACF"/>
    <w:rsid w:val="0045506E"/>
    <w:rsid w:val="00455856"/>
    <w:rsid w:val="0046006D"/>
    <w:rsid w:val="00461826"/>
    <w:rsid w:val="00470069"/>
    <w:rsid w:val="004713E5"/>
    <w:rsid w:val="00473AD0"/>
    <w:rsid w:val="00482DDE"/>
    <w:rsid w:val="004831E1"/>
    <w:rsid w:val="004855D7"/>
    <w:rsid w:val="00490162"/>
    <w:rsid w:val="00491BFC"/>
    <w:rsid w:val="00492B31"/>
    <w:rsid w:val="00492BC6"/>
    <w:rsid w:val="00494403"/>
    <w:rsid w:val="0049450D"/>
    <w:rsid w:val="0049463F"/>
    <w:rsid w:val="004961BB"/>
    <w:rsid w:val="00496231"/>
    <w:rsid w:val="00497321"/>
    <w:rsid w:val="00497DA1"/>
    <w:rsid w:val="004A2223"/>
    <w:rsid w:val="004A232E"/>
    <w:rsid w:val="004A2F75"/>
    <w:rsid w:val="004A5751"/>
    <w:rsid w:val="004B4430"/>
    <w:rsid w:val="004B46F6"/>
    <w:rsid w:val="004B5906"/>
    <w:rsid w:val="004B65D9"/>
    <w:rsid w:val="004B7514"/>
    <w:rsid w:val="004C04B7"/>
    <w:rsid w:val="004C0D85"/>
    <w:rsid w:val="004C1CD1"/>
    <w:rsid w:val="004C2135"/>
    <w:rsid w:val="004C4C85"/>
    <w:rsid w:val="004C54B1"/>
    <w:rsid w:val="004D0599"/>
    <w:rsid w:val="004D2808"/>
    <w:rsid w:val="004D2C86"/>
    <w:rsid w:val="004D6B60"/>
    <w:rsid w:val="004E27C5"/>
    <w:rsid w:val="004E46D2"/>
    <w:rsid w:val="004E7EDF"/>
    <w:rsid w:val="004F1467"/>
    <w:rsid w:val="004F38DD"/>
    <w:rsid w:val="004F54AF"/>
    <w:rsid w:val="004F760C"/>
    <w:rsid w:val="004F782C"/>
    <w:rsid w:val="004F7DEF"/>
    <w:rsid w:val="0050081A"/>
    <w:rsid w:val="00501CC3"/>
    <w:rsid w:val="005046B7"/>
    <w:rsid w:val="005051CD"/>
    <w:rsid w:val="00505D60"/>
    <w:rsid w:val="0050625F"/>
    <w:rsid w:val="00506C64"/>
    <w:rsid w:val="00507B25"/>
    <w:rsid w:val="00513C44"/>
    <w:rsid w:val="00514B53"/>
    <w:rsid w:val="00515D20"/>
    <w:rsid w:val="00517878"/>
    <w:rsid w:val="0052389B"/>
    <w:rsid w:val="00524379"/>
    <w:rsid w:val="00524BDC"/>
    <w:rsid w:val="00525B64"/>
    <w:rsid w:val="00525FC7"/>
    <w:rsid w:val="005262CE"/>
    <w:rsid w:val="00526447"/>
    <w:rsid w:val="005329BD"/>
    <w:rsid w:val="00536670"/>
    <w:rsid w:val="005403D7"/>
    <w:rsid w:val="005446B4"/>
    <w:rsid w:val="0054743C"/>
    <w:rsid w:val="00547705"/>
    <w:rsid w:val="005507CA"/>
    <w:rsid w:val="00552476"/>
    <w:rsid w:val="00553BD5"/>
    <w:rsid w:val="005565F2"/>
    <w:rsid w:val="00570ED6"/>
    <w:rsid w:val="00572DAC"/>
    <w:rsid w:val="00573262"/>
    <w:rsid w:val="005732F8"/>
    <w:rsid w:val="00577593"/>
    <w:rsid w:val="0058108C"/>
    <w:rsid w:val="00581D40"/>
    <w:rsid w:val="00583E4F"/>
    <w:rsid w:val="00590F98"/>
    <w:rsid w:val="00593268"/>
    <w:rsid w:val="00593BA3"/>
    <w:rsid w:val="00597CB2"/>
    <w:rsid w:val="005A033F"/>
    <w:rsid w:val="005A05C5"/>
    <w:rsid w:val="005A2E5F"/>
    <w:rsid w:val="005A7339"/>
    <w:rsid w:val="005B04D3"/>
    <w:rsid w:val="005B1814"/>
    <w:rsid w:val="005B2E7C"/>
    <w:rsid w:val="005B6A9D"/>
    <w:rsid w:val="005B6BD6"/>
    <w:rsid w:val="005C11A6"/>
    <w:rsid w:val="005C142C"/>
    <w:rsid w:val="005C3B84"/>
    <w:rsid w:val="005C54AB"/>
    <w:rsid w:val="005D4368"/>
    <w:rsid w:val="005D4BE8"/>
    <w:rsid w:val="005E3337"/>
    <w:rsid w:val="005E4411"/>
    <w:rsid w:val="005F2A57"/>
    <w:rsid w:val="005F5B3F"/>
    <w:rsid w:val="00600FC6"/>
    <w:rsid w:val="00607912"/>
    <w:rsid w:val="006115B0"/>
    <w:rsid w:val="006118E4"/>
    <w:rsid w:val="006140C2"/>
    <w:rsid w:val="0061536E"/>
    <w:rsid w:val="006175B9"/>
    <w:rsid w:val="00617DC8"/>
    <w:rsid w:val="006226B3"/>
    <w:rsid w:val="00623267"/>
    <w:rsid w:val="006237A2"/>
    <w:rsid w:val="006304B0"/>
    <w:rsid w:val="00630AFA"/>
    <w:rsid w:val="00631880"/>
    <w:rsid w:val="00632AD6"/>
    <w:rsid w:val="00632FA8"/>
    <w:rsid w:val="00632FB9"/>
    <w:rsid w:val="006343F8"/>
    <w:rsid w:val="0063616A"/>
    <w:rsid w:val="00637837"/>
    <w:rsid w:val="00637F1A"/>
    <w:rsid w:val="006465B1"/>
    <w:rsid w:val="00647980"/>
    <w:rsid w:val="0065273E"/>
    <w:rsid w:val="00657055"/>
    <w:rsid w:val="00657557"/>
    <w:rsid w:val="006605D0"/>
    <w:rsid w:val="00662693"/>
    <w:rsid w:val="00666A17"/>
    <w:rsid w:val="006670B7"/>
    <w:rsid w:val="00672162"/>
    <w:rsid w:val="00673E65"/>
    <w:rsid w:val="006756A5"/>
    <w:rsid w:val="00675E14"/>
    <w:rsid w:val="006769B2"/>
    <w:rsid w:val="00682AA5"/>
    <w:rsid w:val="00683AE6"/>
    <w:rsid w:val="00686EDF"/>
    <w:rsid w:val="00692691"/>
    <w:rsid w:val="00694BAD"/>
    <w:rsid w:val="00694BDE"/>
    <w:rsid w:val="00694F79"/>
    <w:rsid w:val="00696D26"/>
    <w:rsid w:val="006A240D"/>
    <w:rsid w:val="006A2FED"/>
    <w:rsid w:val="006A6A98"/>
    <w:rsid w:val="006B24B3"/>
    <w:rsid w:val="006B2C00"/>
    <w:rsid w:val="006B2DD7"/>
    <w:rsid w:val="006B3526"/>
    <w:rsid w:val="006B4F84"/>
    <w:rsid w:val="006B6E3C"/>
    <w:rsid w:val="006C2E3E"/>
    <w:rsid w:val="006C4A31"/>
    <w:rsid w:val="006C69B7"/>
    <w:rsid w:val="006D3177"/>
    <w:rsid w:val="006D4708"/>
    <w:rsid w:val="006D5F38"/>
    <w:rsid w:val="006E3BA7"/>
    <w:rsid w:val="006E732A"/>
    <w:rsid w:val="006F0CDF"/>
    <w:rsid w:val="006F0F47"/>
    <w:rsid w:val="006F14AB"/>
    <w:rsid w:val="006F1A87"/>
    <w:rsid w:val="006F28B2"/>
    <w:rsid w:val="006F2AE0"/>
    <w:rsid w:val="006F4948"/>
    <w:rsid w:val="00702091"/>
    <w:rsid w:val="007122E3"/>
    <w:rsid w:val="00712680"/>
    <w:rsid w:val="007175F0"/>
    <w:rsid w:val="007211BC"/>
    <w:rsid w:val="00724E8D"/>
    <w:rsid w:val="00726F5F"/>
    <w:rsid w:val="00727717"/>
    <w:rsid w:val="00730E92"/>
    <w:rsid w:val="00731C85"/>
    <w:rsid w:val="00732E50"/>
    <w:rsid w:val="007374CB"/>
    <w:rsid w:val="00740407"/>
    <w:rsid w:val="007404BF"/>
    <w:rsid w:val="00745BA2"/>
    <w:rsid w:val="007462BF"/>
    <w:rsid w:val="00750357"/>
    <w:rsid w:val="00756D7A"/>
    <w:rsid w:val="00760290"/>
    <w:rsid w:val="0076217A"/>
    <w:rsid w:val="0076288E"/>
    <w:rsid w:val="00763964"/>
    <w:rsid w:val="007641AC"/>
    <w:rsid w:val="00765B49"/>
    <w:rsid w:val="00767522"/>
    <w:rsid w:val="00770395"/>
    <w:rsid w:val="00770BA6"/>
    <w:rsid w:val="0077488E"/>
    <w:rsid w:val="00777A2B"/>
    <w:rsid w:val="0078024E"/>
    <w:rsid w:val="00780509"/>
    <w:rsid w:val="00781081"/>
    <w:rsid w:val="007813D5"/>
    <w:rsid w:val="0078459C"/>
    <w:rsid w:val="00786B75"/>
    <w:rsid w:val="00792177"/>
    <w:rsid w:val="00792570"/>
    <w:rsid w:val="00794E7F"/>
    <w:rsid w:val="007969AD"/>
    <w:rsid w:val="00796B05"/>
    <w:rsid w:val="007A11A8"/>
    <w:rsid w:val="007A5AE6"/>
    <w:rsid w:val="007A6530"/>
    <w:rsid w:val="007B0B69"/>
    <w:rsid w:val="007B3516"/>
    <w:rsid w:val="007B66DD"/>
    <w:rsid w:val="007C38A6"/>
    <w:rsid w:val="007C6E97"/>
    <w:rsid w:val="007C7B28"/>
    <w:rsid w:val="007D18EF"/>
    <w:rsid w:val="007D1C22"/>
    <w:rsid w:val="007D4D88"/>
    <w:rsid w:val="007E09BF"/>
    <w:rsid w:val="007E0AB2"/>
    <w:rsid w:val="007E0EB2"/>
    <w:rsid w:val="007E360C"/>
    <w:rsid w:val="007E4B6B"/>
    <w:rsid w:val="007E50DA"/>
    <w:rsid w:val="007F3BC3"/>
    <w:rsid w:val="007F4E67"/>
    <w:rsid w:val="007F5F6D"/>
    <w:rsid w:val="008013C5"/>
    <w:rsid w:val="00801BB8"/>
    <w:rsid w:val="00807BB5"/>
    <w:rsid w:val="00812EDE"/>
    <w:rsid w:val="00813487"/>
    <w:rsid w:val="0081396C"/>
    <w:rsid w:val="0081465A"/>
    <w:rsid w:val="00823E10"/>
    <w:rsid w:val="00825FA3"/>
    <w:rsid w:val="00830DEA"/>
    <w:rsid w:val="00832FAD"/>
    <w:rsid w:val="0083497D"/>
    <w:rsid w:val="008407F3"/>
    <w:rsid w:val="0084214F"/>
    <w:rsid w:val="008425E7"/>
    <w:rsid w:val="00843E37"/>
    <w:rsid w:val="008506BB"/>
    <w:rsid w:val="00851DFE"/>
    <w:rsid w:val="008552FE"/>
    <w:rsid w:val="00860773"/>
    <w:rsid w:val="00862D74"/>
    <w:rsid w:val="00863AD3"/>
    <w:rsid w:val="00870059"/>
    <w:rsid w:val="00872D6D"/>
    <w:rsid w:val="00873A68"/>
    <w:rsid w:val="00874C7E"/>
    <w:rsid w:val="00875E62"/>
    <w:rsid w:val="00880A83"/>
    <w:rsid w:val="0088154B"/>
    <w:rsid w:val="00881E21"/>
    <w:rsid w:val="008825B6"/>
    <w:rsid w:val="0088370E"/>
    <w:rsid w:val="00891701"/>
    <w:rsid w:val="008951F0"/>
    <w:rsid w:val="008965FF"/>
    <w:rsid w:val="008A39EE"/>
    <w:rsid w:val="008A5926"/>
    <w:rsid w:val="008A7CC7"/>
    <w:rsid w:val="008B074F"/>
    <w:rsid w:val="008B4B3A"/>
    <w:rsid w:val="008B564E"/>
    <w:rsid w:val="008B5831"/>
    <w:rsid w:val="008B60AA"/>
    <w:rsid w:val="008C08CB"/>
    <w:rsid w:val="008C169F"/>
    <w:rsid w:val="008C3ACE"/>
    <w:rsid w:val="008C44AD"/>
    <w:rsid w:val="008C4AB6"/>
    <w:rsid w:val="008C4AED"/>
    <w:rsid w:val="008C66FB"/>
    <w:rsid w:val="008D1216"/>
    <w:rsid w:val="008D2341"/>
    <w:rsid w:val="008D6FD3"/>
    <w:rsid w:val="008E04D3"/>
    <w:rsid w:val="008E0548"/>
    <w:rsid w:val="008E0FBC"/>
    <w:rsid w:val="008E27B7"/>
    <w:rsid w:val="008E3288"/>
    <w:rsid w:val="008E4A8C"/>
    <w:rsid w:val="008F0B7A"/>
    <w:rsid w:val="008F1724"/>
    <w:rsid w:val="008F334F"/>
    <w:rsid w:val="008F38C9"/>
    <w:rsid w:val="008F42A8"/>
    <w:rsid w:val="008F52C2"/>
    <w:rsid w:val="008F5EDA"/>
    <w:rsid w:val="008F76A4"/>
    <w:rsid w:val="00901FB4"/>
    <w:rsid w:val="0090317A"/>
    <w:rsid w:val="009069F2"/>
    <w:rsid w:val="00921586"/>
    <w:rsid w:val="0092173F"/>
    <w:rsid w:val="009238F3"/>
    <w:rsid w:val="00933ADC"/>
    <w:rsid w:val="009360A7"/>
    <w:rsid w:val="0093699B"/>
    <w:rsid w:val="00936BE8"/>
    <w:rsid w:val="009375CF"/>
    <w:rsid w:val="00944333"/>
    <w:rsid w:val="00944561"/>
    <w:rsid w:val="00944EF7"/>
    <w:rsid w:val="00946F9C"/>
    <w:rsid w:val="00950095"/>
    <w:rsid w:val="00954186"/>
    <w:rsid w:val="00954793"/>
    <w:rsid w:val="009553FB"/>
    <w:rsid w:val="00955A37"/>
    <w:rsid w:val="00956C36"/>
    <w:rsid w:val="00957C00"/>
    <w:rsid w:val="00960180"/>
    <w:rsid w:val="009616EA"/>
    <w:rsid w:val="00966663"/>
    <w:rsid w:val="00966CC3"/>
    <w:rsid w:val="009712AA"/>
    <w:rsid w:val="00973461"/>
    <w:rsid w:val="00973D52"/>
    <w:rsid w:val="00975427"/>
    <w:rsid w:val="00976E81"/>
    <w:rsid w:val="0098100D"/>
    <w:rsid w:val="009810F5"/>
    <w:rsid w:val="00983F1C"/>
    <w:rsid w:val="009869E5"/>
    <w:rsid w:val="00986C3A"/>
    <w:rsid w:val="00992610"/>
    <w:rsid w:val="00993970"/>
    <w:rsid w:val="00996226"/>
    <w:rsid w:val="009A0573"/>
    <w:rsid w:val="009A0BA0"/>
    <w:rsid w:val="009A2A97"/>
    <w:rsid w:val="009A7AEB"/>
    <w:rsid w:val="009B1FC5"/>
    <w:rsid w:val="009B2F28"/>
    <w:rsid w:val="009B6B21"/>
    <w:rsid w:val="009B6BBF"/>
    <w:rsid w:val="009B6C69"/>
    <w:rsid w:val="009C2868"/>
    <w:rsid w:val="009C4862"/>
    <w:rsid w:val="009C64B3"/>
    <w:rsid w:val="009C6D99"/>
    <w:rsid w:val="009D1EA7"/>
    <w:rsid w:val="009D2C9D"/>
    <w:rsid w:val="009D31DC"/>
    <w:rsid w:val="009D6590"/>
    <w:rsid w:val="009E221F"/>
    <w:rsid w:val="009E3883"/>
    <w:rsid w:val="009E3B67"/>
    <w:rsid w:val="009E529D"/>
    <w:rsid w:val="009E66DD"/>
    <w:rsid w:val="009F4794"/>
    <w:rsid w:val="00A0343B"/>
    <w:rsid w:val="00A0359A"/>
    <w:rsid w:val="00A0359F"/>
    <w:rsid w:val="00A03F8A"/>
    <w:rsid w:val="00A05157"/>
    <w:rsid w:val="00A05A3C"/>
    <w:rsid w:val="00A05CA2"/>
    <w:rsid w:val="00A07C6B"/>
    <w:rsid w:val="00A10EEC"/>
    <w:rsid w:val="00A11F57"/>
    <w:rsid w:val="00A1210B"/>
    <w:rsid w:val="00A128AD"/>
    <w:rsid w:val="00A162E3"/>
    <w:rsid w:val="00A16FE9"/>
    <w:rsid w:val="00A2452C"/>
    <w:rsid w:val="00A250B3"/>
    <w:rsid w:val="00A32BF6"/>
    <w:rsid w:val="00A34BB1"/>
    <w:rsid w:val="00A362E7"/>
    <w:rsid w:val="00A41332"/>
    <w:rsid w:val="00A41B75"/>
    <w:rsid w:val="00A426E5"/>
    <w:rsid w:val="00A43526"/>
    <w:rsid w:val="00A44F93"/>
    <w:rsid w:val="00A450BE"/>
    <w:rsid w:val="00A45DD6"/>
    <w:rsid w:val="00A46934"/>
    <w:rsid w:val="00A47AD0"/>
    <w:rsid w:val="00A50EA6"/>
    <w:rsid w:val="00A534D0"/>
    <w:rsid w:val="00A53826"/>
    <w:rsid w:val="00A55200"/>
    <w:rsid w:val="00A570FB"/>
    <w:rsid w:val="00A649D1"/>
    <w:rsid w:val="00A64DBB"/>
    <w:rsid w:val="00A65C7E"/>
    <w:rsid w:val="00A67C61"/>
    <w:rsid w:val="00A67EB9"/>
    <w:rsid w:val="00A72E6C"/>
    <w:rsid w:val="00A766F9"/>
    <w:rsid w:val="00A76F50"/>
    <w:rsid w:val="00A81E77"/>
    <w:rsid w:val="00A828CC"/>
    <w:rsid w:val="00A8508F"/>
    <w:rsid w:val="00A90EFA"/>
    <w:rsid w:val="00A90F8F"/>
    <w:rsid w:val="00A91842"/>
    <w:rsid w:val="00A93601"/>
    <w:rsid w:val="00A9424E"/>
    <w:rsid w:val="00A95D90"/>
    <w:rsid w:val="00AA12F6"/>
    <w:rsid w:val="00AA2AB9"/>
    <w:rsid w:val="00AA78BD"/>
    <w:rsid w:val="00AC122C"/>
    <w:rsid w:val="00AC3D03"/>
    <w:rsid w:val="00AD0F7F"/>
    <w:rsid w:val="00AD300E"/>
    <w:rsid w:val="00AD323A"/>
    <w:rsid w:val="00AD492A"/>
    <w:rsid w:val="00AD5FC1"/>
    <w:rsid w:val="00AD78EA"/>
    <w:rsid w:val="00AD7DD9"/>
    <w:rsid w:val="00AE3826"/>
    <w:rsid w:val="00AE71CA"/>
    <w:rsid w:val="00AF0265"/>
    <w:rsid w:val="00AF50BA"/>
    <w:rsid w:val="00AF5A51"/>
    <w:rsid w:val="00AF64A8"/>
    <w:rsid w:val="00AF6AAB"/>
    <w:rsid w:val="00AF79B5"/>
    <w:rsid w:val="00AF7B9F"/>
    <w:rsid w:val="00B01255"/>
    <w:rsid w:val="00B025CF"/>
    <w:rsid w:val="00B03BDF"/>
    <w:rsid w:val="00B04841"/>
    <w:rsid w:val="00B06F76"/>
    <w:rsid w:val="00B07075"/>
    <w:rsid w:val="00B07B80"/>
    <w:rsid w:val="00B100C3"/>
    <w:rsid w:val="00B12484"/>
    <w:rsid w:val="00B13AAE"/>
    <w:rsid w:val="00B16D50"/>
    <w:rsid w:val="00B233E8"/>
    <w:rsid w:val="00B30152"/>
    <w:rsid w:val="00B31C32"/>
    <w:rsid w:val="00B347CA"/>
    <w:rsid w:val="00B35AA6"/>
    <w:rsid w:val="00B35B0B"/>
    <w:rsid w:val="00B436B3"/>
    <w:rsid w:val="00B43B42"/>
    <w:rsid w:val="00B4499A"/>
    <w:rsid w:val="00B457F6"/>
    <w:rsid w:val="00B46D93"/>
    <w:rsid w:val="00B52045"/>
    <w:rsid w:val="00B53DF9"/>
    <w:rsid w:val="00B551F3"/>
    <w:rsid w:val="00B55678"/>
    <w:rsid w:val="00B55F93"/>
    <w:rsid w:val="00B56D04"/>
    <w:rsid w:val="00B6178A"/>
    <w:rsid w:val="00B61860"/>
    <w:rsid w:val="00B65A84"/>
    <w:rsid w:val="00B66AF9"/>
    <w:rsid w:val="00B713D9"/>
    <w:rsid w:val="00B72822"/>
    <w:rsid w:val="00B73348"/>
    <w:rsid w:val="00B73C6E"/>
    <w:rsid w:val="00B741E2"/>
    <w:rsid w:val="00B76A3F"/>
    <w:rsid w:val="00B82EDD"/>
    <w:rsid w:val="00B83AD8"/>
    <w:rsid w:val="00B84C87"/>
    <w:rsid w:val="00B84E55"/>
    <w:rsid w:val="00B8554C"/>
    <w:rsid w:val="00B90A74"/>
    <w:rsid w:val="00B92260"/>
    <w:rsid w:val="00B927C7"/>
    <w:rsid w:val="00B93CDF"/>
    <w:rsid w:val="00B947FE"/>
    <w:rsid w:val="00BA1E06"/>
    <w:rsid w:val="00BA1E88"/>
    <w:rsid w:val="00BA3909"/>
    <w:rsid w:val="00BA4AB3"/>
    <w:rsid w:val="00BA54A5"/>
    <w:rsid w:val="00BA65F6"/>
    <w:rsid w:val="00BA675A"/>
    <w:rsid w:val="00BA6AD2"/>
    <w:rsid w:val="00BA7150"/>
    <w:rsid w:val="00BA75D9"/>
    <w:rsid w:val="00BB123A"/>
    <w:rsid w:val="00BB2FA0"/>
    <w:rsid w:val="00BB6002"/>
    <w:rsid w:val="00BB66E4"/>
    <w:rsid w:val="00BB797D"/>
    <w:rsid w:val="00BC1C62"/>
    <w:rsid w:val="00BC32CC"/>
    <w:rsid w:val="00BC3826"/>
    <w:rsid w:val="00BC3D6B"/>
    <w:rsid w:val="00BC650D"/>
    <w:rsid w:val="00BD02A7"/>
    <w:rsid w:val="00BD04EB"/>
    <w:rsid w:val="00BD19B7"/>
    <w:rsid w:val="00BD2262"/>
    <w:rsid w:val="00BD5D52"/>
    <w:rsid w:val="00BE0EE5"/>
    <w:rsid w:val="00BE11FF"/>
    <w:rsid w:val="00BE16D8"/>
    <w:rsid w:val="00BE21A2"/>
    <w:rsid w:val="00BE33AB"/>
    <w:rsid w:val="00BE490D"/>
    <w:rsid w:val="00BE7A87"/>
    <w:rsid w:val="00BF0362"/>
    <w:rsid w:val="00BF2BF8"/>
    <w:rsid w:val="00BF3C3E"/>
    <w:rsid w:val="00BF46D8"/>
    <w:rsid w:val="00BF5E08"/>
    <w:rsid w:val="00BF7F8A"/>
    <w:rsid w:val="00C00A74"/>
    <w:rsid w:val="00C02CAB"/>
    <w:rsid w:val="00C03434"/>
    <w:rsid w:val="00C055D5"/>
    <w:rsid w:val="00C06605"/>
    <w:rsid w:val="00C1033C"/>
    <w:rsid w:val="00C113AB"/>
    <w:rsid w:val="00C11A4A"/>
    <w:rsid w:val="00C1211D"/>
    <w:rsid w:val="00C1393A"/>
    <w:rsid w:val="00C1534F"/>
    <w:rsid w:val="00C157E1"/>
    <w:rsid w:val="00C208DE"/>
    <w:rsid w:val="00C23B91"/>
    <w:rsid w:val="00C2426E"/>
    <w:rsid w:val="00C25552"/>
    <w:rsid w:val="00C261D2"/>
    <w:rsid w:val="00C27557"/>
    <w:rsid w:val="00C31F65"/>
    <w:rsid w:val="00C321E4"/>
    <w:rsid w:val="00C3275A"/>
    <w:rsid w:val="00C33A80"/>
    <w:rsid w:val="00C34567"/>
    <w:rsid w:val="00C35FCE"/>
    <w:rsid w:val="00C40876"/>
    <w:rsid w:val="00C44297"/>
    <w:rsid w:val="00C44767"/>
    <w:rsid w:val="00C466C7"/>
    <w:rsid w:val="00C47900"/>
    <w:rsid w:val="00C5504A"/>
    <w:rsid w:val="00C56329"/>
    <w:rsid w:val="00C56E3C"/>
    <w:rsid w:val="00C6175D"/>
    <w:rsid w:val="00C61B85"/>
    <w:rsid w:val="00C63130"/>
    <w:rsid w:val="00C74B83"/>
    <w:rsid w:val="00C75007"/>
    <w:rsid w:val="00C7570E"/>
    <w:rsid w:val="00C80747"/>
    <w:rsid w:val="00C83A3C"/>
    <w:rsid w:val="00C84625"/>
    <w:rsid w:val="00C8791A"/>
    <w:rsid w:val="00C87EA3"/>
    <w:rsid w:val="00C91A84"/>
    <w:rsid w:val="00C9297D"/>
    <w:rsid w:val="00C95762"/>
    <w:rsid w:val="00C9705F"/>
    <w:rsid w:val="00C97707"/>
    <w:rsid w:val="00CA16C4"/>
    <w:rsid w:val="00CA330C"/>
    <w:rsid w:val="00CA3EE4"/>
    <w:rsid w:val="00CA70C0"/>
    <w:rsid w:val="00CB056C"/>
    <w:rsid w:val="00CB2120"/>
    <w:rsid w:val="00CB4281"/>
    <w:rsid w:val="00CB686C"/>
    <w:rsid w:val="00CB7FE8"/>
    <w:rsid w:val="00CC4707"/>
    <w:rsid w:val="00CC6681"/>
    <w:rsid w:val="00CC6FD9"/>
    <w:rsid w:val="00CC77CE"/>
    <w:rsid w:val="00CD1490"/>
    <w:rsid w:val="00CD3D97"/>
    <w:rsid w:val="00CD4341"/>
    <w:rsid w:val="00CD45A9"/>
    <w:rsid w:val="00CE1490"/>
    <w:rsid w:val="00CE14AB"/>
    <w:rsid w:val="00CE39B2"/>
    <w:rsid w:val="00CE4483"/>
    <w:rsid w:val="00CE6E0D"/>
    <w:rsid w:val="00D0186F"/>
    <w:rsid w:val="00D03845"/>
    <w:rsid w:val="00D03F85"/>
    <w:rsid w:val="00D052F8"/>
    <w:rsid w:val="00D10155"/>
    <w:rsid w:val="00D12533"/>
    <w:rsid w:val="00D1539A"/>
    <w:rsid w:val="00D224DA"/>
    <w:rsid w:val="00D224DC"/>
    <w:rsid w:val="00D2281F"/>
    <w:rsid w:val="00D24D54"/>
    <w:rsid w:val="00D3176C"/>
    <w:rsid w:val="00D35934"/>
    <w:rsid w:val="00D37020"/>
    <w:rsid w:val="00D40158"/>
    <w:rsid w:val="00D408A3"/>
    <w:rsid w:val="00D432AA"/>
    <w:rsid w:val="00D441A1"/>
    <w:rsid w:val="00D44559"/>
    <w:rsid w:val="00D450EC"/>
    <w:rsid w:val="00D458AA"/>
    <w:rsid w:val="00D45E4C"/>
    <w:rsid w:val="00D46D69"/>
    <w:rsid w:val="00D47915"/>
    <w:rsid w:val="00D529D2"/>
    <w:rsid w:val="00D52B25"/>
    <w:rsid w:val="00D54036"/>
    <w:rsid w:val="00D54A1C"/>
    <w:rsid w:val="00D5590D"/>
    <w:rsid w:val="00D6161A"/>
    <w:rsid w:val="00D62482"/>
    <w:rsid w:val="00D677BD"/>
    <w:rsid w:val="00D67E28"/>
    <w:rsid w:val="00D70054"/>
    <w:rsid w:val="00D734CF"/>
    <w:rsid w:val="00D74CC8"/>
    <w:rsid w:val="00D7642C"/>
    <w:rsid w:val="00D76ACF"/>
    <w:rsid w:val="00D812CB"/>
    <w:rsid w:val="00D819E7"/>
    <w:rsid w:val="00D87EB0"/>
    <w:rsid w:val="00D907F3"/>
    <w:rsid w:val="00D9283A"/>
    <w:rsid w:val="00D94CE4"/>
    <w:rsid w:val="00D9539A"/>
    <w:rsid w:val="00D96169"/>
    <w:rsid w:val="00D979FD"/>
    <w:rsid w:val="00DA31E0"/>
    <w:rsid w:val="00DB0BD7"/>
    <w:rsid w:val="00DB197F"/>
    <w:rsid w:val="00DB22AD"/>
    <w:rsid w:val="00DB69C6"/>
    <w:rsid w:val="00DC0D69"/>
    <w:rsid w:val="00DC3500"/>
    <w:rsid w:val="00DC5A02"/>
    <w:rsid w:val="00DC64FD"/>
    <w:rsid w:val="00DD188F"/>
    <w:rsid w:val="00DD3361"/>
    <w:rsid w:val="00DD4D86"/>
    <w:rsid w:val="00DD5284"/>
    <w:rsid w:val="00DD6930"/>
    <w:rsid w:val="00DD7079"/>
    <w:rsid w:val="00DE1EDA"/>
    <w:rsid w:val="00DE67A1"/>
    <w:rsid w:val="00DE6B5D"/>
    <w:rsid w:val="00DF114E"/>
    <w:rsid w:val="00DF3020"/>
    <w:rsid w:val="00DF3745"/>
    <w:rsid w:val="00DF6502"/>
    <w:rsid w:val="00E00CBA"/>
    <w:rsid w:val="00E03C0B"/>
    <w:rsid w:val="00E052C5"/>
    <w:rsid w:val="00E10C96"/>
    <w:rsid w:val="00E11184"/>
    <w:rsid w:val="00E202DD"/>
    <w:rsid w:val="00E24259"/>
    <w:rsid w:val="00E24D95"/>
    <w:rsid w:val="00E24F59"/>
    <w:rsid w:val="00E27B3D"/>
    <w:rsid w:val="00E308AF"/>
    <w:rsid w:val="00E3185C"/>
    <w:rsid w:val="00E32FB7"/>
    <w:rsid w:val="00E341FF"/>
    <w:rsid w:val="00E357D8"/>
    <w:rsid w:val="00E35C2E"/>
    <w:rsid w:val="00E36C4A"/>
    <w:rsid w:val="00E36DA1"/>
    <w:rsid w:val="00E42E68"/>
    <w:rsid w:val="00E4376A"/>
    <w:rsid w:val="00E45CCA"/>
    <w:rsid w:val="00E45E37"/>
    <w:rsid w:val="00E52104"/>
    <w:rsid w:val="00E576C5"/>
    <w:rsid w:val="00E61E1F"/>
    <w:rsid w:val="00E62AFE"/>
    <w:rsid w:val="00E62E8A"/>
    <w:rsid w:val="00E66571"/>
    <w:rsid w:val="00E665F2"/>
    <w:rsid w:val="00E66762"/>
    <w:rsid w:val="00E67532"/>
    <w:rsid w:val="00E67F54"/>
    <w:rsid w:val="00E705C4"/>
    <w:rsid w:val="00E71C83"/>
    <w:rsid w:val="00E74A51"/>
    <w:rsid w:val="00E7607A"/>
    <w:rsid w:val="00E765F7"/>
    <w:rsid w:val="00E774F1"/>
    <w:rsid w:val="00E84CE9"/>
    <w:rsid w:val="00E85143"/>
    <w:rsid w:val="00E91639"/>
    <w:rsid w:val="00E93525"/>
    <w:rsid w:val="00E95FCB"/>
    <w:rsid w:val="00E96DAF"/>
    <w:rsid w:val="00EA1C28"/>
    <w:rsid w:val="00EA1EE5"/>
    <w:rsid w:val="00EA35F4"/>
    <w:rsid w:val="00EA4181"/>
    <w:rsid w:val="00EA4543"/>
    <w:rsid w:val="00EA601A"/>
    <w:rsid w:val="00EA6BA6"/>
    <w:rsid w:val="00EB67FF"/>
    <w:rsid w:val="00EB6D9E"/>
    <w:rsid w:val="00EB6DBB"/>
    <w:rsid w:val="00EC3942"/>
    <w:rsid w:val="00EC4977"/>
    <w:rsid w:val="00EC7CBD"/>
    <w:rsid w:val="00ED0650"/>
    <w:rsid w:val="00ED2176"/>
    <w:rsid w:val="00ED61D2"/>
    <w:rsid w:val="00ED7CEF"/>
    <w:rsid w:val="00EE0039"/>
    <w:rsid w:val="00EE52EE"/>
    <w:rsid w:val="00EF03EF"/>
    <w:rsid w:val="00F04CDF"/>
    <w:rsid w:val="00F074C5"/>
    <w:rsid w:val="00F115A6"/>
    <w:rsid w:val="00F224B2"/>
    <w:rsid w:val="00F24E34"/>
    <w:rsid w:val="00F24EDA"/>
    <w:rsid w:val="00F25513"/>
    <w:rsid w:val="00F31CAF"/>
    <w:rsid w:val="00F337CC"/>
    <w:rsid w:val="00F36AE0"/>
    <w:rsid w:val="00F4067D"/>
    <w:rsid w:val="00F415E5"/>
    <w:rsid w:val="00F44B13"/>
    <w:rsid w:val="00F4621F"/>
    <w:rsid w:val="00F46239"/>
    <w:rsid w:val="00F501BA"/>
    <w:rsid w:val="00F513F7"/>
    <w:rsid w:val="00F52E9A"/>
    <w:rsid w:val="00F5305D"/>
    <w:rsid w:val="00F54805"/>
    <w:rsid w:val="00F566AE"/>
    <w:rsid w:val="00F5676A"/>
    <w:rsid w:val="00F56FAC"/>
    <w:rsid w:val="00F61A83"/>
    <w:rsid w:val="00F6459F"/>
    <w:rsid w:val="00F6767E"/>
    <w:rsid w:val="00F67C9A"/>
    <w:rsid w:val="00F715C1"/>
    <w:rsid w:val="00F72DC6"/>
    <w:rsid w:val="00F8063E"/>
    <w:rsid w:val="00F82C95"/>
    <w:rsid w:val="00F8537F"/>
    <w:rsid w:val="00F85A36"/>
    <w:rsid w:val="00F86610"/>
    <w:rsid w:val="00F871E3"/>
    <w:rsid w:val="00F91115"/>
    <w:rsid w:val="00F92788"/>
    <w:rsid w:val="00F93EC5"/>
    <w:rsid w:val="00F95F48"/>
    <w:rsid w:val="00F9626A"/>
    <w:rsid w:val="00FA0D10"/>
    <w:rsid w:val="00FA1E4E"/>
    <w:rsid w:val="00FA249D"/>
    <w:rsid w:val="00FA2579"/>
    <w:rsid w:val="00FA2DB1"/>
    <w:rsid w:val="00FA309B"/>
    <w:rsid w:val="00FA7A68"/>
    <w:rsid w:val="00FB0F46"/>
    <w:rsid w:val="00FB2391"/>
    <w:rsid w:val="00FB2B8C"/>
    <w:rsid w:val="00FB3451"/>
    <w:rsid w:val="00FB42F8"/>
    <w:rsid w:val="00FB6E7E"/>
    <w:rsid w:val="00FC0E6B"/>
    <w:rsid w:val="00FC1070"/>
    <w:rsid w:val="00FC48E1"/>
    <w:rsid w:val="00FD5293"/>
    <w:rsid w:val="00FD60AA"/>
    <w:rsid w:val="00FD6A18"/>
    <w:rsid w:val="00FD7ED4"/>
    <w:rsid w:val="00FE098C"/>
    <w:rsid w:val="00FE54C0"/>
    <w:rsid w:val="00FE7042"/>
    <w:rsid w:val="00FE70B8"/>
    <w:rsid w:val="00FF1760"/>
    <w:rsid w:val="00FF19DB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2DAC7"/>
  <w15:docId w15:val="{F3499EC0-8F63-4D22-AAC1-5D8AAF5A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5157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157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B1FC5"/>
    <w:pPr>
      <w:numPr>
        <w:numId w:val="17"/>
      </w:numPr>
      <w:spacing w:after="0"/>
      <w:contextualSpacing/>
      <w:jc w:val="thaiDistribute"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9C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05157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NoSpacing">
    <w:name w:val="No Spacing"/>
    <w:uiPriority w:val="1"/>
    <w:qFormat/>
    <w:rsid w:val="00A05157"/>
    <w:pPr>
      <w:spacing w:after="0" w:line="240" w:lineRule="auto"/>
      <w:jc w:val="both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05157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A05157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5157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05157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A05157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le\Desktop\FOLDER\Y3-S2\Software%20Engineer\Term-project\Documents\SRS_template_thai_v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52F2E4C7844F2A90D223EEC16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75863-5D1E-4C12-B86E-DF1FDD2E719B}"/>
      </w:docPartPr>
      <w:docPartBody>
        <w:p w:rsidR="003A1769" w:rsidRDefault="00000000">
          <w:pPr>
            <w:pStyle w:val="2DD52F2E4C7844F2A90D223EEC164A37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150E67ACD57A496F8AC18B4DCE0A8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AF5AF-F298-4E76-BF44-AB5CD73CB0C1}"/>
      </w:docPartPr>
      <w:docPartBody>
        <w:p w:rsidR="003A1769" w:rsidRDefault="00000000">
          <w:pPr>
            <w:pStyle w:val="150E67ACD57A496F8AC18B4DCE0A8799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F6A0F5CB4C884497B8E9A88756E7C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46819-ECB6-4483-9429-AD17175642B4}"/>
      </w:docPartPr>
      <w:docPartBody>
        <w:p w:rsidR="003A1769" w:rsidRDefault="00000000">
          <w:pPr>
            <w:pStyle w:val="F6A0F5CB4C884497B8E9A88756E7CB9D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0AE331FC16042FF8D960BB865292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C6D0-AC80-4867-9EE8-539EBCF8E078}"/>
      </w:docPartPr>
      <w:docPartBody>
        <w:p w:rsidR="003A1769" w:rsidRDefault="00000000">
          <w:pPr>
            <w:pStyle w:val="90AE331FC16042FF8D960BB865292011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BA5E9CEA804B8A9569C7E7AFE10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612D9-91D9-43A8-BB7A-4B222C01D5B7}"/>
      </w:docPartPr>
      <w:docPartBody>
        <w:p w:rsidR="003A1769" w:rsidRDefault="00000000">
          <w:pPr>
            <w:pStyle w:val="5ABA5E9CEA804B8A9569C7E7AFE102DD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0DC43E29A78B4E98858330F10E8C9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3B5D-79CA-4ADD-94B6-0FFF62F9544C}"/>
      </w:docPartPr>
      <w:docPartBody>
        <w:p w:rsidR="003A1769" w:rsidRDefault="00000000">
          <w:pPr>
            <w:pStyle w:val="0DC43E29A78B4E98858330F10E8C9B5A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0DBA769846C4A469A9DA3FF3991D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4444C-9CB8-4C14-BC56-7ADBEB174549}"/>
      </w:docPartPr>
      <w:docPartBody>
        <w:p w:rsidR="003A1769" w:rsidRDefault="00000000">
          <w:pPr>
            <w:pStyle w:val="90DBA769846C4A469A9DA3FF3991D13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ควรบรรยายขอบเขตของผลิตภัณฑ์ที่จะพัฒนาโดยย่อ โดยจะต้องระบุชื่อระบบ อธิบายสิ่งที่ระบบจะต้องทำหรือไม่ต้องทำ บอกการใช้งาน ประโยชน์ของระบบ วัตถุประสงค์ของการพัฒนา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2653D7185ED453EA993283DCC810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8990B-B48B-43B3-BD0A-DF6DD5858F7B}"/>
      </w:docPartPr>
      <w:docPartBody>
        <w:p w:rsidR="003A1769" w:rsidRDefault="00000000">
          <w:pPr>
            <w:pStyle w:val="52653D7185ED453EA993283DCC810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ให้ความหมายของรายการคำศัพท์เฉพาะ หรือตัวย่อที่ใช้ในเอกสารฉบับนี้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DC8E067D44C4905944B1D0B8C1E9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190C8-3A2E-4BBF-8653-689DD55CA7E4}"/>
      </w:docPartPr>
      <w:docPartBody>
        <w:p w:rsidR="003A1769" w:rsidRDefault="00000000">
          <w:pPr>
            <w:pStyle w:val="5DC8E067D44C4905944B1D0B8C1E965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แนะนำส่วนอื่นๆ ที่จะพูดถึงในเอกสาร รวมถึงโครงสร้างของเอกสารฉบับนี้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8E24787CFD44B31B2E1BFBC6E62F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9F50F-9ECD-46F0-B7FB-24789D060663}"/>
      </w:docPartPr>
      <w:docPartBody>
        <w:p w:rsidR="003A1769" w:rsidRDefault="00000000">
          <w:pPr>
            <w:pStyle w:val="C8E24787CFD44B31B2E1BFBC6E62FF3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PlaceholderText"/>
            </w:rPr>
            <w:t xml:space="preserve">block diagram </w:t>
          </w:r>
          <w:r>
            <w:rPr>
              <w:rStyle w:val="PlaceholderText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7FFBFFF7EDF493CA8530A2C2B230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C8B5-E083-42A1-908F-E9B7BD20FCE5}"/>
      </w:docPartPr>
      <w:docPartBody>
        <w:p w:rsidR="003A1769" w:rsidRDefault="00000000">
          <w:pPr>
            <w:pStyle w:val="C7FFBFFF7EDF493CA8530A2C2B23099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47F27738A14BC89D57EDE89B882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EA1E8-F4A3-4637-97D5-A6A735BD12A1}"/>
      </w:docPartPr>
      <w:docPartBody>
        <w:p w:rsidR="003A1769" w:rsidRDefault="00000000">
          <w:pPr>
            <w:pStyle w:val="0E47F27738A14BC89D57EDE89B88232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95D6312F879943BDB54FBAF64E2C9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52BFB-B750-4E2B-80DC-603747F515C0}"/>
      </w:docPartPr>
      <w:docPartBody>
        <w:p w:rsidR="003A1769" w:rsidRDefault="00000000">
          <w:pPr>
            <w:pStyle w:val="95D6312F879943BDB54FBAF64E2C9938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464AF09AF2C840EDB4A94C24003FA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8788E-7515-4179-9325-A070B3525CA9}"/>
      </w:docPartPr>
      <w:docPartBody>
        <w:p w:rsidR="003A1769" w:rsidRDefault="00000000">
          <w:pPr>
            <w:pStyle w:val="464AF09AF2C840EDB4A94C24003FA95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7CFED3C3613419DA9187AAEADBAC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8AB3-EE86-4C8D-A579-51CE103B2A56}"/>
      </w:docPartPr>
      <w:docPartBody>
        <w:p w:rsidR="001C0661" w:rsidRDefault="003A1769" w:rsidP="003A1769">
          <w:pPr>
            <w:pStyle w:val="07CFED3C3613419DA9187AAEADBACC2C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1534C29C67046C78151973FE07A64E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BE5188D-8BF9-4CAD-B245-D83194306506}"/>
      </w:docPartPr>
      <w:docPartBody>
        <w:p w:rsidR="007D5869" w:rsidRDefault="002B0D17" w:rsidP="002B0D17">
          <w:pPr>
            <w:pStyle w:val="11534C29C67046C78151973FE07A64E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8B4266E802447F081640B7A38BC702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D39AD0E-0C0B-46C6-9D33-490A6170787E}"/>
      </w:docPartPr>
      <w:docPartBody>
        <w:p w:rsidR="007D5869" w:rsidRDefault="002B0D17" w:rsidP="002B0D17">
          <w:pPr>
            <w:pStyle w:val="08B4266E802447F081640B7A38BC702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4EDEDB70FE2420792E156E27435387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C561CC3-0662-4151-B83D-8B009CDF7CF2}"/>
      </w:docPartPr>
      <w:docPartBody>
        <w:p w:rsidR="007D5869" w:rsidRDefault="002B0D17" w:rsidP="002B0D17">
          <w:pPr>
            <w:pStyle w:val="A4EDEDB70FE2420792E156E274353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7A"/>
    <w:rsid w:val="001A3528"/>
    <w:rsid w:val="001C0661"/>
    <w:rsid w:val="001F30A2"/>
    <w:rsid w:val="001F38E3"/>
    <w:rsid w:val="001F5702"/>
    <w:rsid w:val="002200EB"/>
    <w:rsid w:val="002B0D17"/>
    <w:rsid w:val="002B4141"/>
    <w:rsid w:val="002D5CA4"/>
    <w:rsid w:val="002E5EA4"/>
    <w:rsid w:val="00301A9E"/>
    <w:rsid w:val="00301C4B"/>
    <w:rsid w:val="00337A7A"/>
    <w:rsid w:val="0035009D"/>
    <w:rsid w:val="003A1769"/>
    <w:rsid w:val="00427C6F"/>
    <w:rsid w:val="004B4C9B"/>
    <w:rsid w:val="00556633"/>
    <w:rsid w:val="005C2087"/>
    <w:rsid w:val="00606C87"/>
    <w:rsid w:val="00703386"/>
    <w:rsid w:val="007D5869"/>
    <w:rsid w:val="00A216DB"/>
    <w:rsid w:val="00B106D8"/>
    <w:rsid w:val="00B134CB"/>
    <w:rsid w:val="00B1636B"/>
    <w:rsid w:val="00B219CA"/>
    <w:rsid w:val="00B626EB"/>
    <w:rsid w:val="00CA3C2A"/>
    <w:rsid w:val="00D168C5"/>
    <w:rsid w:val="00E84DDF"/>
    <w:rsid w:val="00EE7689"/>
    <w:rsid w:val="00F21FFA"/>
    <w:rsid w:val="00FC55C4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D52F2E4C7844F2A90D223EEC164A37">
    <w:name w:val="2DD52F2E4C7844F2A90D223EEC164A37"/>
  </w:style>
  <w:style w:type="paragraph" w:customStyle="1" w:styleId="150E67ACD57A496F8AC18B4DCE0A8799">
    <w:name w:val="150E67ACD57A496F8AC18B4DCE0A8799"/>
  </w:style>
  <w:style w:type="character" w:styleId="PlaceholderText">
    <w:name w:val="Placeholder Text"/>
    <w:basedOn w:val="DefaultParagraphFont"/>
    <w:uiPriority w:val="99"/>
    <w:semiHidden/>
    <w:rsid w:val="00703386"/>
    <w:rPr>
      <w:color w:val="808080"/>
    </w:rPr>
  </w:style>
  <w:style w:type="paragraph" w:customStyle="1" w:styleId="F6A0F5CB4C884497B8E9A88756E7CB9D">
    <w:name w:val="F6A0F5CB4C884497B8E9A88756E7CB9D"/>
  </w:style>
  <w:style w:type="paragraph" w:customStyle="1" w:styleId="90AE331FC16042FF8D960BB865292011">
    <w:name w:val="90AE331FC16042FF8D960BB865292011"/>
  </w:style>
  <w:style w:type="paragraph" w:customStyle="1" w:styleId="5ABA5E9CEA804B8A9569C7E7AFE102DD">
    <w:name w:val="5ABA5E9CEA804B8A9569C7E7AFE102DD"/>
  </w:style>
  <w:style w:type="paragraph" w:customStyle="1" w:styleId="0DC43E29A78B4E98858330F10E8C9B5A">
    <w:name w:val="0DC43E29A78B4E98858330F10E8C9B5A"/>
  </w:style>
  <w:style w:type="paragraph" w:customStyle="1" w:styleId="90DBA769846C4A469A9DA3FF3991D13A">
    <w:name w:val="90DBA769846C4A469A9DA3FF3991D13A"/>
  </w:style>
  <w:style w:type="paragraph" w:customStyle="1" w:styleId="52653D7185ED453EA993283DCC810870">
    <w:name w:val="52653D7185ED453EA993283DCC810870"/>
  </w:style>
  <w:style w:type="paragraph" w:customStyle="1" w:styleId="4E6910639185450ABDAB88942CB8BA98">
    <w:name w:val="4E6910639185450ABDAB88942CB8BA98"/>
  </w:style>
  <w:style w:type="paragraph" w:customStyle="1" w:styleId="5DC8E067D44C4905944B1D0B8C1E9651">
    <w:name w:val="5DC8E067D44C4905944B1D0B8C1E9651"/>
  </w:style>
  <w:style w:type="paragraph" w:customStyle="1" w:styleId="C8E24787CFD44B31B2E1BFBC6E62FF34">
    <w:name w:val="C8E24787CFD44B31B2E1BFBC6E62FF34"/>
  </w:style>
  <w:style w:type="paragraph" w:customStyle="1" w:styleId="C7FFBFFF7EDF493CA8530A2C2B230999">
    <w:name w:val="C7FFBFFF7EDF493CA8530A2C2B230999"/>
  </w:style>
  <w:style w:type="paragraph" w:customStyle="1" w:styleId="0E47F27738A14BC89D57EDE89B882323">
    <w:name w:val="0E47F27738A14BC89D57EDE89B882323"/>
  </w:style>
  <w:style w:type="paragraph" w:customStyle="1" w:styleId="95D6312F879943BDB54FBAF64E2C9938">
    <w:name w:val="95D6312F879943BDB54FBAF64E2C9938"/>
  </w:style>
  <w:style w:type="paragraph" w:customStyle="1" w:styleId="464AF09AF2C840EDB4A94C24003FA95A">
    <w:name w:val="464AF09AF2C840EDB4A94C24003FA95A"/>
  </w:style>
  <w:style w:type="paragraph" w:customStyle="1" w:styleId="81F3FEDDAAE74A04BDB2942A2009C77D">
    <w:name w:val="81F3FEDDAAE74A04BDB2942A2009C77D"/>
  </w:style>
  <w:style w:type="paragraph" w:customStyle="1" w:styleId="1A082F3A628048179734532D48D8314F">
    <w:name w:val="1A082F3A628048179734532D48D8314F"/>
  </w:style>
  <w:style w:type="paragraph" w:customStyle="1" w:styleId="D15B9AE0C1D64E5E96EC70FD343E2F2F">
    <w:name w:val="D15B9AE0C1D64E5E96EC70FD343E2F2F"/>
    <w:rsid w:val="00337A7A"/>
  </w:style>
  <w:style w:type="paragraph" w:customStyle="1" w:styleId="07CFED3C3613419DA9187AAEADBACC2C">
    <w:name w:val="07CFED3C3613419DA9187AAEADBACC2C"/>
    <w:rsid w:val="003A1769"/>
  </w:style>
  <w:style w:type="paragraph" w:customStyle="1" w:styleId="48A34DB0A3834C23BBC1EAC256C8BDB2">
    <w:name w:val="48A34DB0A3834C23BBC1EAC256C8BDB2"/>
    <w:rsid w:val="003A1769"/>
  </w:style>
  <w:style w:type="paragraph" w:customStyle="1" w:styleId="8A7F27B8FC9F41639AE8F6F687C18F1D">
    <w:name w:val="8A7F27B8FC9F41639AE8F6F687C18F1D"/>
    <w:rsid w:val="003A1769"/>
  </w:style>
  <w:style w:type="paragraph" w:customStyle="1" w:styleId="5584950DA0454FBA9F116D08859D7936">
    <w:name w:val="5584950DA0454FBA9F116D08859D7936"/>
    <w:rsid w:val="003A1769"/>
  </w:style>
  <w:style w:type="paragraph" w:customStyle="1" w:styleId="48E5A70139DC402BA9DD0E00277B2D49">
    <w:name w:val="48E5A70139DC402BA9DD0E00277B2D49"/>
    <w:rsid w:val="003A1769"/>
  </w:style>
  <w:style w:type="paragraph" w:customStyle="1" w:styleId="8AE702A9BA8D45648D6CFA9FFF8AA701">
    <w:name w:val="8AE702A9BA8D45648D6CFA9FFF8AA701"/>
    <w:rsid w:val="003A1769"/>
  </w:style>
  <w:style w:type="paragraph" w:customStyle="1" w:styleId="D2EE837D95D449D894564924B1D795DE">
    <w:name w:val="D2EE837D95D449D894564924B1D795DE"/>
    <w:rsid w:val="003A1769"/>
  </w:style>
  <w:style w:type="paragraph" w:customStyle="1" w:styleId="BB3B1921F85D4255B0C4FAE29B9F3B98">
    <w:name w:val="BB3B1921F85D4255B0C4FAE29B9F3B98"/>
    <w:rsid w:val="002B0D17"/>
  </w:style>
  <w:style w:type="paragraph" w:customStyle="1" w:styleId="1C7A199F7A064285915708792CC97105">
    <w:name w:val="1C7A199F7A064285915708792CC97105"/>
    <w:rsid w:val="002B0D17"/>
  </w:style>
  <w:style w:type="paragraph" w:customStyle="1" w:styleId="A36923087B5A44088D2116A411A51142">
    <w:name w:val="A36923087B5A44088D2116A411A51142"/>
    <w:rsid w:val="002B0D17"/>
  </w:style>
  <w:style w:type="paragraph" w:customStyle="1" w:styleId="F037300DA53E4562B05E9DD60BE8B0D6">
    <w:name w:val="F037300DA53E4562B05E9DD60BE8B0D6"/>
    <w:rsid w:val="002B0D17"/>
  </w:style>
  <w:style w:type="paragraph" w:customStyle="1" w:styleId="A1621F014B254ABBBAE7D6051782FF16">
    <w:name w:val="A1621F014B254ABBBAE7D6051782FF16"/>
    <w:rsid w:val="002B0D17"/>
  </w:style>
  <w:style w:type="paragraph" w:customStyle="1" w:styleId="11534C29C67046C78151973FE07A64E3">
    <w:name w:val="11534C29C67046C78151973FE07A64E3"/>
    <w:rsid w:val="002B0D17"/>
  </w:style>
  <w:style w:type="paragraph" w:customStyle="1" w:styleId="12E259C46C5549C88F92674E30A5C954">
    <w:name w:val="12E259C46C5549C88F92674E30A5C954"/>
    <w:rsid w:val="002B0D17"/>
  </w:style>
  <w:style w:type="paragraph" w:customStyle="1" w:styleId="08B4266E802447F081640B7A38BC7029">
    <w:name w:val="08B4266E802447F081640B7A38BC7029"/>
    <w:rsid w:val="002B0D17"/>
  </w:style>
  <w:style w:type="paragraph" w:customStyle="1" w:styleId="7F77A993FB0D481EAEC1B09CC37D5E6D">
    <w:name w:val="7F77A993FB0D481EAEC1B09CC37D5E6D"/>
    <w:rsid w:val="002B0D17"/>
  </w:style>
  <w:style w:type="paragraph" w:customStyle="1" w:styleId="A4EDEDB70FE2420792E156E274353870">
    <w:name w:val="A4EDEDB70FE2420792E156E274353870"/>
    <w:rsid w:val="002B0D17"/>
  </w:style>
  <w:style w:type="paragraph" w:customStyle="1" w:styleId="D24FDE690B9D430180569C4917992AAE">
    <w:name w:val="D24FDE690B9D430180569C4917992AAE"/>
    <w:rsid w:val="00703386"/>
  </w:style>
  <w:style w:type="paragraph" w:customStyle="1" w:styleId="4121B2C556604A87BB7E757406B9BB13">
    <w:name w:val="4121B2C556604A87BB7E757406B9BB13"/>
    <w:rsid w:val="00703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66828-BD2D-4BF3-A178-225A9E5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SRS_template_thai_v2</Template>
  <TotalTime>323</TotalTime>
  <Pages>1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Chalermchai Kamlungdach</dc:creator>
  <cp:lastModifiedBy>พีรวัส วงศ์เมฆ</cp:lastModifiedBy>
  <cp:revision>1118</cp:revision>
  <cp:lastPrinted>2023-03-02T06:34:00Z</cp:lastPrinted>
  <dcterms:created xsi:type="dcterms:W3CDTF">2023-02-13T02:03:00Z</dcterms:created>
  <dcterms:modified xsi:type="dcterms:W3CDTF">2023-03-02T06:34:00Z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3fffbd0b94eaf3e2d2b691c82fcef6f9898a08f10c1bc116a1bac1288aed7348</vt:lpwstr>
  </property>
</Properties>
</file>